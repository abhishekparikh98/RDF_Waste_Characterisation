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462D3C" w14:textId="5CA9A7F2" w:rsidR="00C7231C" w:rsidRPr="00C7231C" w:rsidRDefault="00034F25" w:rsidP="00C7231C">
      <w:pPr>
        <w:pStyle w:val="Title"/>
        <w:jc w:val="left"/>
        <w:rPr>
          <w:sz w:val="24"/>
          <w:szCs w:val="24"/>
        </w:rPr>
      </w:pPr>
      <w:r w:rsidRPr="00607F45">
        <mc:AlternateContent>
          <mc:Choice Requires="wps">
            <w:drawing>
              <wp:anchor distT="45720" distB="45720" distL="114300" distR="114300" simplePos="0" relativeHeight="251663360" behindDoc="0" locked="0" layoutInCell="1" allowOverlap="1" wp14:anchorId="36D44B3D" wp14:editId="5910BD75">
                <wp:simplePos x="0" y="0"/>
                <wp:positionH relativeFrom="column">
                  <wp:posOffset>114300</wp:posOffset>
                </wp:positionH>
                <wp:positionV relativeFrom="paragraph">
                  <wp:posOffset>2955143</wp:posOffset>
                </wp:positionV>
                <wp:extent cx="5867400" cy="1742440"/>
                <wp:effectExtent l="0" t="0" r="0" b="0"/>
                <wp:wrapSquare wrapText="bothSides"/>
                <wp:docPr id="1628491279" name="Text Box 1628491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1742440"/>
                        </a:xfrm>
                        <a:prstGeom prst="rect">
                          <a:avLst/>
                        </a:prstGeom>
                        <a:solidFill>
                          <a:srgbClr val="FFFFFF"/>
                        </a:solidFill>
                        <a:ln w="9525">
                          <a:noFill/>
                          <a:miter lim="800000"/>
                          <a:headEnd/>
                          <a:tailEnd/>
                        </a:ln>
                      </wps:spPr>
                      <wps:txbx>
                        <w:txbxContent>
                          <w:p w14:paraId="19D6CBED" w14:textId="77777777" w:rsidR="00034F25" w:rsidRPr="00A5433E" w:rsidRDefault="00034F25" w:rsidP="00034F25">
                            <w:pPr>
                              <w:spacing w:after="0"/>
                              <w:jc w:val="center"/>
                              <w:rPr>
                                <w:sz w:val="28"/>
                                <w:szCs w:val="28"/>
                              </w:rPr>
                            </w:pPr>
                            <w:r w:rsidRPr="00A5433E">
                              <w:rPr>
                                <w:sz w:val="28"/>
                                <w:szCs w:val="28"/>
                              </w:rPr>
                              <w:t>Submitted to</w:t>
                            </w:r>
                          </w:p>
                          <w:p w14:paraId="605A0662" w14:textId="77777777" w:rsidR="00034F25" w:rsidRPr="00A5433E" w:rsidRDefault="00034F25" w:rsidP="00034F25">
                            <w:pPr>
                              <w:spacing w:after="0"/>
                              <w:jc w:val="center"/>
                              <w:rPr>
                                <w:b/>
                                <w:bCs/>
                                <w:sz w:val="28"/>
                                <w:szCs w:val="28"/>
                              </w:rPr>
                            </w:pPr>
                            <w:r w:rsidRPr="00A5433E">
                              <w:rPr>
                                <w:sz w:val="28"/>
                                <w:szCs w:val="28"/>
                              </w:rPr>
                              <w:t xml:space="preserve"> </w:t>
                            </w:r>
                            <w:r w:rsidRPr="00A5433E">
                              <w:rPr>
                                <w:b/>
                                <w:bCs/>
                                <w:sz w:val="28"/>
                                <w:szCs w:val="28"/>
                              </w:rPr>
                              <w:t>The University of Roehampton</w:t>
                            </w:r>
                          </w:p>
                          <w:p w14:paraId="78B3BBC9" w14:textId="77777777" w:rsidR="00034F25" w:rsidRDefault="00034F25" w:rsidP="00034F25">
                            <w:pPr>
                              <w:spacing w:after="0"/>
                              <w:jc w:val="center"/>
                              <w:rPr>
                                <w:sz w:val="28"/>
                                <w:szCs w:val="28"/>
                              </w:rPr>
                            </w:pPr>
                          </w:p>
                          <w:p w14:paraId="2237F439" w14:textId="77777777" w:rsidR="00034F25" w:rsidRPr="00A5433E" w:rsidRDefault="00034F25" w:rsidP="00034F25">
                            <w:pPr>
                              <w:spacing w:after="0"/>
                              <w:jc w:val="center"/>
                              <w:rPr>
                                <w:sz w:val="28"/>
                                <w:szCs w:val="28"/>
                              </w:rPr>
                            </w:pPr>
                            <w:r w:rsidRPr="00A5433E">
                              <w:rPr>
                                <w:sz w:val="28"/>
                                <w:szCs w:val="28"/>
                              </w:rPr>
                              <w:t xml:space="preserve">In partial fulfilment of the requirements </w:t>
                            </w:r>
                          </w:p>
                          <w:p w14:paraId="57A0FF41" w14:textId="77777777" w:rsidR="00034F25" w:rsidRPr="00A5433E" w:rsidRDefault="00034F25" w:rsidP="00034F25">
                            <w:pPr>
                              <w:jc w:val="center"/>
                              <w:rPr>
                                <w:sz w:val="28"/>
                                <w:szCs w:val="28"/>
                              </w:rPr>
                            </w:pPr>
                            <w:r w:rsidRPr="00A5433E">
                              <w:rPr>
                                <w:sz w:val="28"/>
                                <w:szCs w:val="28"/>
                              </w:rPr>
                              <w:t>for the degree of</w:t>
                            </w:r>
                          </w:p>
                          <w:p w14:paraId="2486B911" w14:textId="77777777" w:rsidR="00034F25" w:rsidRDefault="00034F25" w:rsidP="00034F25">
                            <w:pPr>
                              <w:jc w:val="center"/>
                              <w:rPr>
                                <w:b/>
                                <w:bCs/>
                                <w:sz w:val="32"/>
                                <w:szCs w:val="32"/>
                              </w:rPr>
                            </w:pPr>
                            <w:r>
                              <w:rPr>
                                <w:b/>
                                <w:bCs/>
                                <w:sz w:val="32"/>
                                <w:szCs w:val="32"/>
                              </w:rPr>
                              <w:t xml:space="preserve">Master of Science </w:t>
                            </w:r>
                          </w:p>
                          <w:p w14:paraId="25F19319" w14:textId="668201AA" w:rsidR="00034F25" w:rsidRDefault="00034F25" w:rsidP="00034F25">
                            <w:pPr>
                              <w:jc w:val="center"/>
                              <w:rPr>
                                <w:b/>
                                <w:bCs/>
                                <w:sz w:val="32"/>
                                <w:szCs w:val="32"/>
                              </w:rPr>
                            </w:pPr>
                            <w:r>
                              <w:rPr>
                                <w:b/>
                                <w:bCs/>
                                <w:sz w:val="32"/>
                                <w:szCs w:val="32"/>
                              </w:rPr>
                              <w:t xml:space="preserve">in </w:t>
                            </w:r>
                          </w:p>
                          <w:p w14:paraId="566D4491" w14:textId="491AB6E5" w:rsidR="00034F25" w:rsidRPr="00A5433E" w:rsidRDefault="00034F25" w:rsidP="00034F25">
                            <w:pPr>
                              <w:jc w:val="center"/>
                              <w:rPr>
                                <w:b/>
                                <w:bCs/>
                                <w:sz w:val="40"/>
                                <w:szCs w:val="40"/>
                              </w:rPr>
                            </w:pPr>
                            <w:r>
                              <w:rPr>
                                <w:b/>
                                <w:bCs/>
                                <w:sz w:val="32"/>
                                <w:szCs w:val="32"/>
                              </w:rPr>
                              <w:t>Computing /Data Science /Web Development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D44B3D" id="_x0000_t202" coordsize="21600,21600" o:spt="202" path="m,l,21600r21600,l21600,xe">
                <v:stroke joinstyle="miter"/>
                <v:path gradientshapeok="t" o:connecttype="rect"/>
              </v:shapetype>
              <v:shape id="Text Box 1628491279" o:spid="_x0000_s1026" type="#_x0000_t202" style="position:absolute;margin-left:9pt;margin-top:232.7pt;width:462pt;height:137.2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wqDDQIAAPcDAAAOAAAAZHJzL2Uyb0RvYy54bWysU9tu2zAMfR+wfxD0vtgJkiY14hRdugwD&#10;ugvQ7QNkWY6FyaJGKbGzrx8lp2nQvQ3Tg0CK1BF5eLS+GzrDjgq9Blvy6STnTFkJtbb7kv/4vnu3&#10;4s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" stroked="f">
                <v:textbox style="mso-fit-shape-to-text:t">
                  <w:txbxContent>
                    <w:p w14:paraId="19D6CBED" w14:textId="77777777" w:rsidR="00034F25" w:rsidRPr="00A5433E" w:rsidRDefault="00034F25" w:rsidP="00034F25">
                      <w:pPr>
                        <w:spacing w:after="0"/>
                        <w:jc w:val="center"/>
                        <w:rPr>
                          <w:sz w:val="28"/>
                          <w:szCs w:val="28"/>
                        </w:rPr>
                      </w:pPr>
                      <w:r w:rsidRPr="00A5433E">
                        <w:rPr>
                          <w:sz w:val="28"/>
                          <w:szCs w:val="28"/>
                        </w:rPr>
                        <w:t>Submitted to</w:t>
                      </w:r>
                    </w:p>
                    <w:p w14:paraId="605A0662" w14:textId="77777777" w:rsidR="00034F25" w:rsidRPr="00A5433E" w:rsidRDefault="00034F25" w:rsidP="00034F25">
                      <w:pPr>
                        <w:spacing w:after="0"/>
                        <w:jc w:val="center"/>
                        <w:rPr>
                          <w:b/>
                          <w:bCs/>
                          <w:sz w:val="28"/>
                          <w:szCs w:val="28"/>
                        </w:rPr>
                      </w:pPr>
                      <w:r w:rsidRPr="00A5433E">
                        <w:rPr>
                          <w:sz w:val="28"/>
                          <w:szCs w:val="28"/>
                        </w:rPr>
                        <w:t xml:space="preserve"> </w:t>
                      </w:r>
                      <w:r w:rsidRPr="00A5433E">
                        <w:rPr>
                          <w:b/>
                          <w:bCs/>
                          <w:sz w:val="28"/>
                          <w:szCs w:val="28"/>
                        </w:rPr>
                        <w:t>The University of Roehampton</w:t>
                      </w:r>
                    </w:p>
                    <w:p w14:paraId="78B3BBC9" w14:textId="77777777" w:rsidR="00034F25" w:rsidRDefault="00034F25" w:rsidP="00034F25">
                      <w:pPr>
                        <w:spacing w:after="0"/>
                        <w:jc w:val="center"/>
                        <w:rPr>
                          <w:sz w:val="28"/>
                          <w:szCs w:val="28"/>
                        </w:rPr>
                      </w:pPr>
                    </w:p>
                    <w:p w14:paraId="2237F439" w14:textId="77777777" w:rsidR="00034F25" w:rsidRPr="00A5433E" w:rsidRDefault="00034F25" w:rsidP="00034F25">
                      <w:pPr>
                        <w:spacing w:after="0"/>
                        <w:jc w:val="center"/>
                        <w:rPr>
                          <w:sz w:val="28"/>
                          <w:szCs w:val="28"/>
                        </w:rPr>
                      </w:pPr>
                      <w:r w:rsidRPr="00A5433E">
                        <w:rPr>
                          <w:sz w:val="28"/>
                          <w:szCs w:val="28"/>
                        </w:rPr>
                        <w:t xml:space="preserve">In partial fulfilment of the requirements </w:t>
                      </w:r>
                    </w:p>
                    <w:p w14:paraId="57A0FF41" w14:textId="77777777" w:rsidR="00034F25" w:rsidRPr="00A5433E" w:rsidRDefault="00034F25" w:rsidP="00034F25">
                      <w:pPr>
                        <w:jc w:val="center"/>
                        <w:rPr>
                          <w:sz w:val="28"/>
                          <w:szCs w:val="28"/>
                        </w:rPr>
                      </w:pPr>
                      <w:r w:rsidRPr="00A5433E">
                        <w:rPr>
                          <w:sz w:val="28"/>
                          <w:szCs w:val="28"/>
                        </w:rPr>
                        <w:t>for the degree of</w:t>
                      </w:r>
                    </w:p>
                    <w:p w14:paraId="2486B911" w14:textId="77777777" w:rsidR="00034F25" w:rsidRDefault="00034F25" w:rsidP="00034F25">
                      <w:pPr>
                        <w:jc w:val="center"/>
                        <w:rPr>
                          <w:b/>
                          <w:bCs/>
                          <w:sz w:val="32"/>
                          <w:szCs w:val="32"/>
                        </w:rPr>
                      </w:pPr>
                      <w:r>
                        <w:rPr>
                          <w:b/>
                          <w:bCs/>
                          <w:sz w:val="32"/>
                          <w:szCs w:val="32"/>
                        </w:rPr>
                        <w:t xml:space="preserve">Master of Science </w:t>
                      </w:r>
                    </w:p>
                    <w:p w14:paraId="25F19319" w14:textId="668201AA" w:rsidR="00034F25" w:rsidRDefault="00034F25" w:rsidP="00034F25">
                      <w:pPr>
                        <w:jc w:val="center"/>
                        <w:rPr>
                          <w:b/>
                          <w:bCs/>
                          <w:sz w:val="32"/>
                          <w:szCs w:val="32"/>
                        </w:rPr>
                      </w:pPr>
                      <w:r>
                        <w:rPr>
                          <w:b/>
                          <w:bCs/>
                          <w:sz w:val="32"/>
                          <w:szCs w:val="32"/>
                        </w:rPr>
                        <w:t xml:space="preserve">in </w:t>
                      </w:r>
                    </w:p>
                    <w:p w14:paraId="566D4491" w14:textId="491AB6E5" w:rsidR="00034F25" w:rsidRPr="00A5433E" w:rsidRDefault="00034F25" w:rsidP="00034F25">
                      <w:pPr>
                        <w:jc w:val="center"/>
                        <w:rPr>
                          <w:b/>
                          <w:bCs/>
                          <w:sz w:val="40"/>
                          <w:szCs w:val="40"/>
                        </w:rPr>
                      </w:pPr>
                      <w:r>
                        <w:rPr>
                          <w:b/>
                          <w:bCs/>
                          <w:sz w:val="32"/>
                          <w:szCs w:val="32"/>
                        </w:rPr>
                        <w:t>Computing /Data Science /Web Development</w:t>
                      </w:r>
                    </w:p>
                  </w:txbxContent>
                </v:textbox>
                <w10:wrap type="square"/>
              </v:shape>
            </w:pict>
          </mc:Fallback>
        </mc:AlternateContent>
      </w:r>
      <w:r w:rsidRPr="00607F45">
        <mc:AlternateContent>
          <mc:Choice Requires="wps">
            <w:drawing>
              <wp:anchor distT="45720" distB="45720" distL="114300" distR="114300" simplePos="0" relativeHeight="251661312" behindDoc="0" locked="0" layoutInCell="1" allowOverlap="1" wp14:anchorId="77E0CF1B" wp14:editId="126207D3">
                <wp:simplePos x="0" y="0"/>
                <wp:positionH relativeFrom="margin">
                  <wp:posOffset>160020</wp:posOffset>
                </wp:positionH>
                <wp:positionV relativeFrom="paragraph">
                  <wp:posOffset>1664921</wp:posOffset>
                </wp:positionV>
                <wp:extent cx="5867400" cy="905510"/>
                <wp:effectExtent l="0" t="0" r="0" b="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905510"/>
                        </a:xfrm>
                        <a:prstGeom prst="rect">
                          <a:avLst/>
                        </a:prstGeom>
                        <a:solidFill>
                          <a:srgbClr val="FFFFFF"/>
                        </a:solidFill>
                        <a:ln w="9525">
                          <a:noFill/>
                          <a:miter lim="800000"/>
                          <a:headEnd/>
                          <a:tailEnd/>
                        </a:ln>
                      </wps:spPr>
                      <wps:txbx>
                        <w:txbxContent>
                          <w:p w14:paraId="3D3E686D" w14:textId="77777777" w:rsidR="007975F3" w:rsidRPr="007A4DB4" w:rsidRDefault="007975F3" w:rsidP="007975F3">
                            <w:pPr>
                              <w:jc w:val="center"/>
                              <w:rPr>
                                <w:sz w:val="28"/>
                                <w:szCs w:val="28"/>
                              </w:rPr>
                            </w:pPr>
                            <w:r w:rsidRPr="007A4DB4">
                              <w:rPr>
                                <w:sz w:val="28"/>
                                <w:szCs w:val="28"/>
                              </w:rPr>
                              <w:t>By</w:t>
                            </w:r>
                          </w:p>
                          <w:p w14:paraId="1E38E515" w14:textId="77777777" w:rsidR="007975F3" w:rsidRPr="006667CE" w:rsidRDefault="007975F3" w:rsidP="007975F3">
                            <w:pPr>
                              <w:jc w:val="center"/>
                              <w:rPr>
                                <w:sz w:val="32"/>
                                <w:szCs w:val="32"/>
                              </w:rPr>
                            </w:pPr>
                            <w:r w:rsidRPr="006667CE">
                              <w:rPr>
                                <w:sz w:val="32"/>
                                <w:szCs w:val="32"/>
                              </w:rPr>
                              <w:t>Your 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E0CF1B" id="Text Box 1" o:spid="_x0000_s1027" type="#_x0000_t202" style="position:absolute;margin-left:12.6pt;margin-top:131.1pt;width:462pt;height:71.3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" stroked="f">
                <v:textbox style="mso-fit-shape-to-text:t">
                  <w:txbxContent>
                    <w:p w14:paraId="3D3E686D" w14:textId="77777777" w:rsidR="007975F3" w:rsidRPr="007A4DB4" w:rsidRDefault="007975F3" w:rsidP="007975F3">
                      <w:pPr>
                        <w:jc w:val="center"/>
                        <w:rPr>
                          <w:sz w:val="28"/>
                          <w:szCs w:val="28"/>
                        </w:rPr>
                      </w:pPr>
                      <w:r w:rsidRPr="007A4DB4">
                        <w:rPr>
                          <w:sz w:val="28"/>
                          <w:szCs w:val="28"/>
                        </w:rPr>
                        <w:t>By</w:t>
                      </w:r>
                    </w:p>
                    <w:p w14:paraId="1E38E515" w14:textId="77777777" w:rsidR="007975F3" w:rsidRPr="006667CE" w:rsidRDefault="007975F3" w:rsidP="007975F3">
                      <w:pPr>
                        <w:jc w:val="center"/>
                        <w:rPr>
                          <w:sz w:val="32"/>
                          <w:szCs w:val="32"/>
                        </w:rPr>
                      </w:pPr>
                      <w:r w:rsidRPr="006667CE">
                        <w:rPr>
                          <w:sz w:val="32"/>
                          <w:szCs w:val="32"/>
                        </w:rPr>
                        <w:t>Your Name</w:t>
                      </w:r>
                    </w:p>
                  </w:txbxContent>
                </v:textbox>
                <w10:wrap type="square" anchorx="margin"/>
              </v:shape>
            </w:pict>
          </mc:Fallback>
        </mc:AlternateContent>
      </w:r>
      <w:r w:rsidR="007975F3" w:rsidRPr="00607F45">
        <mc:AlternateContent>
          <mc:Choice Requires="wps">
            <w:drawing>
              <wp:anchor distT="45720" distB="45720" distL="114300" distR="114300" simplePos="0" relativeHeight="251659264" behindDoc="0" locked="0" layoutInCell="1" allowOverlap="1" wp14:anchorId="307CF403" wp14:editId="0E1AA3D1">
                <wp:simplePos x="0" y="0"/>
                <wp:positionH relativeFrom="margin">
                  <wp:align>center</wp:align>
                </wp:positionH>
                <wp:positionV relativeFrom="page">
                  <wp:posOffset>967251</wp:posOffset>
                </wp:positionV>
                <wp:extent cx="5867400" cy="969010"/>
                <wp:effectExtent l="0" t="0" r="0" b="63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969010"/>
                        </a:xfrm>
                        <a:prstGeom prst="rect">
                          <a:avLst/>
                        </a:prstGeom>
                        <a:solidFill>
                          <a:srgbClr val="FFFFFF"/>
                        </a:solidFill>
                        <a:ln w="9525">
                          <a:noFill/>
                          <a:miter lim="800000"/>
                          <a:headEnd/>
                          <a:tailEnd/>
                        </a:ln>
                      </wps:spPr>
                      <wps:txbx>
                        <w:txbxContent>
                          <w:p w14:paraId="35222D93" w14:textId="77777777" w:rsidR="00F204D4" w:rsidRDefault="00F204D4" w:rsidP="00F204D4">
                            <w:pPr>
                              <w:pStyle w:val="Title"/>
                            </w:pPr>
                            <w:bookmarkStart w:id="0" w:name="_Hlk171917572"/>
                            <w:bookmarkStart w:id="1" w:name="_Hlk171917685"/>
                            <w:bookmarkStart w:id="2" w:name="_Hlk171917686"/>
                            <w:bookmarkStart w:id="3" w:name="_Hlk171917813"/>
                            <w:bookmarkStart w:id="4" w:name="_Hlk171917814"/>
                            <w:r>
                              <w:t xml:space="preserve">Project </w:t>
                            </w:r>
                            <w:r w:rsidRPr="00F204D4">
                              <w:t>Report</w:t>
                            </w:r>
                            <w:r>
                              <w:t xml:space="preserve"> Title</w:t>
                            </w:r>
                          </w:p>
                          <w:p w14:paraId="7B3B2482" w14:textId="77777777" w:rsidR="00F204D4" w:rsidRPr="001A3A3E" w:rsidRDefault="00F204D4" w:rsidP="00F204D4">
                            <w:pPr>
                              <w:jc w:val="center"/>
                              <w:rPr>
                                <w:sz w:val="32"/>
                                <w:szCs w:val="32"/>
                              </w:rPr>
                            </w:pPr>
                            <w:r w:rsidRPr="001A3A3E">
                              <w:rPr>
                                <w:sz w:val="32"/>
                                <w:szCs w:val="32"/>
                              </w:rPr>
                              <w:t>Subtitle if required</w:t>
                            </w:r>
                            <w:bookmarkEnd w:id="0"/>
                            <w:bookmarkEnd w:id="1"/>
                            <w:bookmarkEnd w:id="2"/>
                            <w:bookmarkEnd w:id="3"/>
                            <w:bookmarkEnd w:id="4"/>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7CF403" id="Text Box 217" o:spid="_x0000_s1028" type="#_x0000_t202" style="position:absolute;margin-left:0;margin-top:76.15pt;width:462pt;height:76.3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" stroked="f">
                <v:textbox style="mso-fit-shape-to-text:t">
                  <w:txbxContent>
                    <w:p w14:paraId="35222D93" w14:textId="77777777" w:rsidR="00F204D4" w:rsidRDefault="00F204D4" w:rsidP="00F204D4">
                      <w:pPr>
                        <w:pStyle w:val="Title"/>
                      </w:pPr>
                      <w:bookmarkStart w:id="5" w:name="_Hlk171917572"/>
                      <w:bookmarkStart w:id="6" w:name="_Hlk171917685"/>
                      <w:bookmarkStart w:id="7" w:name="_Hlk171917686"/>
                      <w:bookmarkStart w:id="8" w:name="_Hlk171917813"/>
                      <w:bookmarkStart w:id="9" w:name="_Hlk171917814"/>
                      <w:r>
                        <w:t xml:space="preserve">Project </w:t>
                      </w:r>
                      <w:r w:rsidRPr="00F204D4">
                        <w:t>Report</w:t>
                      </w:r>
                      <w:r>
                        <w:t xml:space="preserve"> Title</w:t>
                      </w:r>
                    </w:p>
                    <w:p w14:paraId="7B3B2482" w14:textId="77777777" w:rsidR="00F204D4" w:rsidRPr="001A3A3E" w:rsidRDefault="00F204D4" w:rsidP="00F204D4">
                      <w:pPr>
                        <w:jc w:val="center"/>
                        <w:rPr>
                          <w:sz w:val="32"/>
                          <w:szCs w:val="32"/>
                        </w:rPr>
                      </w:pPr>
                      <w:r w:rsidRPr="001A3A3E">
                        <w:rPr>
                          <w:sz w:val="32"/>
                          <w:szCs w:val="32"/>
                        </w:rPr>
                        <w:t>Subtitle if required</w:t>
                      </w:r>
                      <w:bookmarkEnd w:id="5"/>
                      <w:bookmarkEnd w:id="6"/>
                      <w:bookmarkEnd w:id="7"/>
                      <w:bookmarkEnd w:id="8"/>
                      <w:bookmarkEnd w:id="9"/>
                    </w:p>
                  </w:txbxContent>
                </v:textbox>
                <w10:wrap type="square" anchorx="margin" anchory="page"/>
              </v:shape>
            </w:pict>
          </mc:Fallback>
        </mc:AlternateContent>
      </w:r>
    </w:p>
    <w:p w14:paraId="09697248" w14:textId="77777777" w:rsidR="00DD3D69" w:rsidRDefault="00DD3D69" w:rsidP="00DD3D69">
      <w:pPr>
        <w:pStyle w:val="Normalnoafterspacing"/>
      </w:pPr>
    </w:p>
    <w:p w14:paraId="7AA3326D" w14:textId="77777777" w:rsidR="00DD3D69" w:rsidRDefault="00DD3D69" w:rsidP="00DD3D69">
      <w:pPr>
        <w:pStyle w:val="Normalnoafterspacing"/>
      </w:pPr>
    </w:p>
    <w:p w14:paraId="63A02BAA" w14:textId="77777777" w:rsidR="00DD3D69" w:rsidRDefault="00DD3D69" w:rsidP="00DD3D69">
      <w:pPr>
        <w:pStyle w:val="Normalnoafterspacing"/>
      </w:pPr>
    </w:p>
    <w:p w14:paraId="4A889C87" w14:textId="0DE0FF7D" w:rsidR="00C7231C" w:rsidRPr="00F5339F" w:rsidRDefault="00C7231C" w:rsidP="00C7231C">
      <w:pPr>
        <w:pStyle w:val="Guidancenotes"/>
      </w:pPr>
      <w:r w:rsidRPr="00F5339F">
        <w:t>You will find explanatory notes throughout this template in dark blue, accompanied by a red line (left). Please ensure you delete all of these from your report before submission.</w:t>
      </w:r>
    </w:p>
    <w:p w14:paraId="597468D2" w14:textId="77777777" w:rsidR="00607F45" w:rsidRPr="00F4379B" w:rsidRDefault="00607F45" w:rsidP="00F4379B">
      <w:pPr>
        <w:pStyle w:val="Normalnoafterspacing"/>
      </w:pPr>
    </w:p>
    <w:p w14:paraId="18069731" w14:textId="77777777" w:rsidR="007F1558" w:rsidRPr="00F5339F" w:rsidRDefault="007F1558" w:rsidP="007F1558">
      <w:pPr>
        <w:pStyle w:val="Headingbackmatter"/>
      </w:pPr>
      <w:bookmarkStart w:id="10" w:name="_Toc172195179"/>
      <w:r w:rsidRPr="00F5339F">
        <w:lastRenderedPageBreak/>
        <w:t>Declaration</w:t>
      </w:r>
      <w:bookmarkEnd w:id="10"/>
    </w:p>
    <w:p w14:paraId="4FE301A0" w14:textId="77777777" w:rsidR="007F1558" w:rsidRPr="00F5339F" w:rsidRDefault="007F1558" w:rsidP="007F1558">
      <w:r w:rsidRPr="00F5339F">
        <w:t>I hereby certify that this report constitutes my own work, that where the language of others is used, quotation marks so indicate, and that appropriate credit is given where I have used the language, ideas, expressions, or writings of others.</w:t>
      </w:r>
    </w:p>
    <w:p w14:paraId="52C23443" w14:textId="77777777" w:rsidR="007F1558" w:rsidRPr="00F5339F" w:rsidRDefault="007F1558" w:rsidP="007F1558"/>
    <w:p w14:paraId="7F5BBFB5" w14:textId="77777777" w:rsidR="007F1558" w:rsidRDefault="007F1558" w:rsidP="007F1558">
      <w:r w:rsidRPr="00F5339F">
        <w:t>I declare that this report describes the original work that has not been previously presented for the award of any other degree of any other institution.</w:t>
      </w:r>
    </w:p>
    <w:p w14:paraId="7DD68CFE" w14:textId="77777777" w:rsidR="007F1558" w:rsidRDefault="007F1558" w:rsidP="007F1558"/>
    <w:p w14:paraId="2AEBF16C" w14:textId="77777777" w:rsidR="007F1558" w:rsidRDefault="007F1558" w:rsidP="007F1558">
      <w:pPr>
        <w:pStyle w:val="Guidancenotes"/>
      </w:pPr>
      <w:r>
        <w:t>Enter your name here</w:t>
      </w:r>
    </w:p>
    <w:p w14:paraId="38998D88" w14:textId="77777777" w:rsidR="007F1558" w:rsidRDefault="007F1558" w:rsidP="007F1558"/>
    <w:p w14:paraId="75D77750" w14:textId="77777777" w:rsidR="007F1558" w:rsidRDefault="007F1558" w:rsidP="007F1558">
      <w:pPr>
        <w:pStyle w:val="Guidancenotes"/>
      </w:pPr>
      <w:r>
        <w:t>Enter the date here</w:t>
      </w:r>
    </w:p>
    <w:p w14:paraId="66094141" w14:textId="77777777" w:rsidR="007F1558" w:rsidRDefault="007F1558" w:rsidP="007F1558"/>
    <w:p w14:paraId="0C194AEF" w14:textId="19561D3C" w:rsidR="007F1558" w:rsidRPr="00777AE7" w:rsidRDefault="007F1558" w:rsidP="007F1558">
      <w:pPr>
        <w:pStyle w:val="Guidancenotes"/>
      </w:pPr>
      <w:r>
        <w:t xml:space="preserve">Apply </w:t>
      </w:r>
      <w:r w:rsidR="002D1EC7">
        <w:t xml:space="preserve">your </w:t>
      </w:r>
      <w:r>
        <w:t>signature here</w:t>
      </w:r>
    </w:p>
    <w:p w14:paraId="2172D284" w14:textId="77777777" w:rsidR="00C7231C" w:rsidRPr="00F5339F" w:rsidRDefault="00C7231C" w:rsidP="006032E3">
      <w:pPr>
        <w:pStyle w:val="Headingbackmatter"/>
      </w:pPr>
      <w:bookmarkStart w:id="11" w:name="_Toc172195180"/>
      <w:r w:rsidRPr="00F5339F">
        <w:lastRenderedPageBreak/>
        <w:t>Acknowledgements</w:t>
      </w:r>
      <w:bookmarkEnd w:id="11"/>
    </w:p>
    <w:p w14:paraId="7E6B3DFC" w14:textId="77777777" w:rsidR="00C7231C" w:rsidRPr="00F5339F" w:rsidRDefault="00C7231C" w:rsidP="00C7231C">
      <w:pPr>
        <w:pStyle w:val="Guidancenotes"/>
      </w:pPr>
      <w:r w:rsidRPr="00E52875">
        <w:t>Here</w:t>
      </w:r>
      <w:r>
        <w:t>,</w:t>
      </w:r>
      <w:r w:rsidRPr="00E52875">
        <w:t xml:space="preserve"> it is customary to thank the people who have supported this work and your studies in general.  It is up to you who you thank!</w:t>
      </w:r>
    </w:p>
    <w:p w14:paraId="79C4B3D5" w14:textId="77777777" w:rsidR="00F4379B" w:rsidRPr="00607F45" w:rsidRDefault="00F4379B" w:rsidP="006032E3">
      <w:pPr>
        <w:pStyle w:val="Headingbackmatter"/>
      </w:pPr>
      <w:bookmarkStart w:id="12" w:name="_Toc172195181"/>
      <w:r w:rsidRPr="00607F45">
        <w:lastRenderedPageBreak/>
        <w:t>Abstract</w:t>
      </w:r>
      <w:bookmarkEnd w:id="12"/>
    </w:p>
    <w:p w14:paraId="0A33E6AC" w14:textId="77777777" w:rsidR="00F4379B" w:rsidRPr="00607F45" w:rsidRDefault="00F4379B" w:rsidP="00F4379B">
      <w:pPr>
        <w:pStyle w:val="Guidancenotes"/>
      </w:pPr>
      <w:r w:rsidRPr="00607F45">
        <w:t xml:space="preserve">GUIDANCE: Up to 500 words </w:t>
      </w:r>
    </w:p>
    <w:p w14:paraId="0425045E" w14:textId="77777777" w:rsidR="00F4379B" w:rsidRPr="00607F45" w:rsidRDefault="00F4379B" w:rsidP="00F4379B">
      <w:pPr>
        <w:pStyle w:val="Guidancenotes"/>
      </w:pPr>
      <w:r w:rsidRPr="00607F45">
        <w:t xml:space="preserve">A short summary of your project to include the problem, the main literature reviewed, your implementation and your findings.  </w:t>
      </w:r>
    </w:p>
    <w:p w14:paraId="1B254040" w14:textId="77777777" w:rsidR="00F4379B" w:rsidRDefault="00F4379B" w:rsidP="00F4379B">
      <w:pPr>
        <w:pStyle w:val="Guidancenotes"/>
      </w:pPr>
      <w:r w:rsidRPr="00607F45">
        <w:t>Write this after you have finished the entire report!</w:t>
      </w:r>
    </w:p>
    <w:bookmarkStart w:id="13" w:name="_Toc172195182" w:displacedByCustomXml="next"/>
    <w:sdt>
      <w:sdtPr>
        <w:rPr>
          <w:rFonts w:asciiTheme="minorHAnsi" w:eastAsiaTheme="minorEastAsia" w:hAnsiTheme="minorHAnsi" w:cstheme="minorBidi"/>
          <w:b w:val="0"/>
          <w:color w:val="auto"/>
          <w:sz w:val="22"/>
          <w:szCs w:val="22"/>
          <w:lang w:val="en-GB"/>
        </w:rPr>
        <w:id w:val="-691223275"/>
        <w:docPartObj>
          <w:docPartGallery w:val="Table of Contents"/>
          <w:docPartUnique/>
        </w:docPartObj>
      </w:sdtPr>
      <w:sdtEndPr>
        <w:rPr>
          <w:bCs/>
          <w:sz w:val="24"/>
        </w:rPr>
      </w:sdtEndPr>
      <w:sdtContent>
        <w:p w14:paraId="29B19CC4" w14:textId="04D5DDF6" w:rsidR="004D4978" w:rsidRPr="00607F45" w:rsidRDefault="00B764AB" w:rsidP="004D4978">
          <w:pPr>
            <w:pStyle w:val="TOCHeading"/>
            <w:rPr>
              <w:lang w:val="en-GB"/>
            </w:rPr>
          </w:pPr>
          <w:r w:rsidRPr="00607F45">
            <w:rPr>
              <w:lang w:val="en-GB"/>
            </w:rPr>
            <w:t>Table of Contents</w:t>
          </w:r>
          <w:bookmarkEnd w:id="13"/>
        </w:p>
        <w:p w14:paraId="76C96D6C" w14:textId="18E96F2B" w:rsidR="008B5E60" w:rsidRDefault="00100237">
          <w:pPr>
            <w:pStyle w:val="TOC1"/>
            <w:tabs>
              <w:tab w:val="right" w:leader="dot" w:pos="9628"/>
            </w:tabs>
            <w:rPr>
              <w:noProof/>
              <w:kern w:val="2"/>
              <w:szCs w:val="24"/>
              <w:lang w:val="en-US" w:eastAsia="en-US"/>
              <w14:ligatures w14:val="standardContextual"/>
            </w:rPr>
          </w:pPr>
          <w:r w:rsidRPr="00607F45">
            <w:rPr>
              <w:b/>
              <w:bCs/>
            </w:rPr>
            <w:fldChar w:fldCharType="begin"/>
          </w:r>
          <w:r w:rsidRPr="00607F45">
            <w:rPr>
              <w:b/>
              <w:bCs/>
            </w:rPr>
            <w:instrText xml:space="preserve"> TOC \o "1-3" \h \z \u </w:instrText>
          </w:r>
          <w:r w:rsidRPr="00607F45">
            <w:rPr>
              <w:b/>
              <w:bCs/>
            </w:rPr>
            <w:fldChar w:fldCharType="separate"/>
          </w:r>
          <w:hyperlink w:anchor="_Toc172195179" w:history="1">
            <w:r w:rsidR="008B5E60" w:rsidRPr="0037574F">
              <w:rPr>
                <w:rStyle w:val="Hyperlink"/>
                <w:noProof/>
              </w:rPr>
              <w:t>Declaration</w:t>
            </w:r>
            <w:r w:rsidR="008B5E60">
              <w:rPr>
                <w:noProof/>
                <w:webHidden/>
              </w:rPr>
              <w:tab/>
            </w:r>
            <w:r w:rsidR="008B5E60">
              <w:rPr>
                <w:noProof/>
                <w:webHidden/>
              </w:rPr>
              <w:fldChar w:fldCharType="begin"/>
            </w:r>
            <w:r w:rsidR="008B5E60">
              <w:rPr>
                <w:noProof/>
                <w:webHidden/>
              </w:rPr>
              <w:instrText xml:space="preserve"> PAGEREF _Toc172195179 \h </w:instrText>
            </w:r>
            <w:r w:rsidR="008B5E60">
              <w:rPr>
                <w:noProof/>
                <w:webHidden/>
              </w:rPr>
            </w:r>
            <w:r w:rsidR="008B5E60">
              <w:rPr>
                <w:noProof/>
                <w:webHidden/>
              </w:rPr>
              <w:fldChar w:fldCharType="separate"/>
            </w:r>
            <w:r w:rsidR="008B5E60">
              <w:rPr>
                <w:noProof/>
                <w:webHidden/>
              </w:rPr>
              <w:t>ii</w:t>
            </w:r>
            <w:r w:rsidR="008B5E60">
              <w:rPr>
                <w:noProof/>
                <w:webHidden/>
              </w:rPr>
              <w:fldChar w:fldCharType="end"/>
            </w:r>
          </w:hyperlink>
        </w:p>
        <w:p w14:paraId="2877ACB7" w14:textId="52777186" w:rsidR="008B5E60" w:rsidRDefault="008B5E60">
          <w:pPr>
            <w:pStyle w:val="TOC1"/>
            <w:tabs>
              <w:tab w:val="right" w:leader="dot" w:pos="9628"/>
            </w:tabs>
            <w:rPr>
              <w:noProof/>
              <w:kern w:val="2"/>
              <w:szCs w:val="24"/>
              <w:lang w:val="en-US" w:eastAsia="en-US"/>
              <w14:ligatures w14:val="standardContextual"/>
            </w:rPr>
          </w:pPr>
          <w:hyperlink w:anchor="_Toc172195180" w:history="1">
            <w:r w:rsidRPr="0037574F">
              <w:rPr>
                <w:rStyle w:val="Hyperlink"/>
                <w:noProof/>
              </w:rPr>
              <w:t>Acknowledgements</w:t>
            </w:r>
            <w:r>
              <w:rPr>
                <w:noProof/>
                <w:webHidden/>
              </w:rPr>
              <w:tab/>
            </w:r>
            <w:r>
              <w:rPr>
                <w:noProof/>
                <w:webHidden/>
              </w:rPr>
              <w:fldChar w:fldCharType="begin"/>
            </w:r>
            <w:r>
              <w:rPr>
                <w:noProof/>
                <w:webHidden/>
              </w:rPr>
              <w:instrText xml:space="preserve"> PAGEREF _Toc172195180 \h </w:instrText>
            </w:r>
            <w:r>
              <w:rPr>
                <w:noProof/>
                <w:webHidden/>
              </w:rPr>
            </w:r>
            <w:r>
              <w:rPr>
                <w:noProof/>
                <w:webHidden/>
              </w:rPr>
              <w:fldChar w:fldCharType="separate"/>
            </w:r>
            <w:r>
              <w:rPr>
                <w:noProof/>
                <w:webHidden/>
              </w:rPr>
              <w:t>iii</w:t>
            </w:r>
            <w:r>
              <w:rPr>
                <w:noProof/>
                <w:webHidden/>
              </w:rPr>
              <w:fldChar w:fldCharType="end"/>
            </w:r>
          </w:hyperlink>
        </w:p>
        <w:p w14:paraId="1229B24A" w14:textId="2D0A80A4" w:rsidR="008B5E60" w:rsidRDefault="008B5E60">
          <w:pPr>
            <w:pStyle w:val="TOC1"/>
            <w:tabs>
              <w:tab w:val="right" w:leader="dot" w:pos="9628"/>
            </w:tabs>
            <w:rPr>
              <w:noProof/>
              <w:kern w:val="2"/>
              <w:szCs w:val="24"/>
              <w:lang w:val="en-US" w:eastAsia="en-US"/>
              <w14:ligatures w14:val="standardContextual"/>
            </w:rPr>
          </w:pPr>
          <w:hyperlink w:anchor="_Toc172195181" w:history="1">
            <w:r w:rsidRPr="0037574F">
              <w:rPr>
                <w:rStyle w:val="Hyperlink"/>
                <w:noProof/>
              </w:rPr>
              <w:t>Abstract</w:t>
            </w:r>
            <w:r>
              <w:rPr>
                <w:noProof/>
                <w:webHidden/>
              </w:rPr>
              <w:tab/>
            </w:r>
            <w:r>
              <w:rPr>
                <w:noProof/>
                <w:webHidden/>
              </w:rPr>
              <w:fldChar w:fldCharType="begin"/>
            </w:r>
            <w:r>
              <w:rPr>
                <w:noProof/>
                <w:webHidden/>
              </w:rPr>
              <w:instrText xml:space="preserve"> PAGEREF _Toc172195181 \h </w:instrText>
            </w:r>
            <w:r>
              <w:rPr>
                <w:noProof/>
                <w:webHidden/>
              </w:rPr>
            </w:r>
            <w:r>
              <w:rPr>
                <w:noProof/>
                <w:webHidden/>
              </w:rPr>
              <w:fldChar w:fldCharType="separate"/>
            </w:r>
            <w:r>
              <w:rPr>
                <w:noProof/>
                <w:webHidden/>
              </w:rPr>
              <w:t>iv</w:t>
            </w:r>
            <w:r>
              <w:rPr>
                <w:noProof/>
                <w:webHidden/>
              </w:rPr>
              <w:fldChar w:fldCharType="end"/>
            </w:r>
          </w:hyperlink>
        </w:p>
        <w:p w14:paraId="64A97122" w14:textId="65C917CA" w:rsidR="008B5E60" w:rsidRDefault="008B5E60">
          <w:pPr>
            <w:pStyle w:val="TOC2"/>
            <w:tabs>
              <w:tab w:val="right" w:leader="dot" w:pos="9628"/>
            </w:tabs>
            <w:rPr>
              <w:noProof/>
              <w:kern w:val="2"/>
              <w:szCs w:val="24"/>
              <w:lang w:val="en-US" w:eastAsia="en-US"/>
              <w14:ligatures w14:val="standardContextual"/>
            </w:rPr>
          </w:pPr>
          <w:hyperlink w:anchor="_Toc172195182" w:history="1">
            <w:r w:rsidRPr="0037574F">
              <w:rPr>
                <w:rStyle w:val="Hyperlink"/>
                <w:noProof/>
              </w:rPr>
              <w:t>Table of Contents</w:t>
            </w:r>
            <w:r>
              <w:rPr>
                <w:noProof/>
                <w:webHidden/>
              </w:rPr>
              <w:tab/>
            </w:r>
            <w:r>
              <w:rPr>
                <w:noProof/>
                <w:webHidden/>
              </w:rPr>
              <w:fldChar w:fldCharType="begin"/>
            </w:r>
            <w:r>
              <w:rPr>
                <w:noProof/>
                <w:webHidden/>
              </w:rPr>
              <w:instrText xml:space="preserve"> PAGEREF _Toc172195182 \h </w:instrText>
            </w:r>
            <w:r>
              <w:rPr>
                <w:noProof/>
                <w:webHidden/>
              </w:rPr>
            </w:r>
            <w:r>
              <w:rPr>
                <w:noProof/>
                <w:webHidden/>
              </w:rPr>
              <w:fldChar w:fldCharType="separate"/>
            </w:r>
            <w:r>
              <w:rPr>
                <w:noProof/>
                <w:webHidden/>
              </w:rPr>
              <w:t>v</w:t>
            </w:r>
            <w:r>
              <w:rPr>
                <w:noProof/>
                <w:webHidden/>
              </w:rPr>
              <w:fldChar w:fldCharType="end"/>
            </w:r>
          </w:hyperlink>
        </w:p>
        <w:p w14:paraId="536624A7" w14:textId="471BF234" w:rsidR="008B5E60" w:rsidRDefault="008B5E60">
          <w:pPr>
            <w:pStyle w:val="TOC1"/>
            <w:tabs>
              <w:tab w:val="right" w:leader="dot" w:pos="9628"/>
            </w:tabs>
            <w:rPr>
              <w:noProof/>
              <w:kern w:val="2"/>
              <w:szCs w:val="24"/>
              <w:lang w:val="en-US" w:eastAsia="en-US"/>
              <w14:ligatures w14:val="standardContextual"/>
            </w:rPr>
          </w:pPr>
          <w:hyperlink w:anchor="_Toc172195183" w:history="1">
            <w:r w:rsidRPr="0037574F">
              <w:rPr>
                <w:rStyle w:val="Hyperlink"/>
                <w:noProof/>
              </w:rPr>
              <w:t>List of Figures</w:t>
            </w:r>
            <w:r>
              <w:rPr>
                <w:noProof/>
                <w:webHidden/>
              </w:rPr>
              <w:tab/>
            </w:r>
            <w:r>
              <w:rPr>
                <w:noProof/>
                <w:webHidden/>
              </w:rPr>
              <w:fldChar w:fldCharType="begin"/>
            </w:r>
            <w:r>
              <w:rPr>
                <w:noProof/>
                <w:webHidden/>
              </w:rPr>
              <w:instrText xml:space="preserve"> PAGEREF _Toc172195183 \h </w:instrText>
            </w:r>
            <w:r>
              <w:rPr>
                <w:noProof/>
                <w:webHidden/>
              </w:rPr>
            </w:r>
            <w:r>
              <w:rPr>
                <w:noProof/>
                <w:webHidden/>
              </w:rPr>
              <w:fldChar w:fldCharType="separate"/>
            </w:r>
            <w:r>
              <w:rPr>
                <w:noProof/>
                <w:webHidden/>
              </w:rPr>
              <w:t>vii</w:t>
            </w:r>
            <w:r>
              <w:rPr>
                <w:noProof/>
                <w:webHidden/>
              </w:rPr>
              <w:fldChar w:fldCharType="end"/>
            </w:r>
          </w:hyperlink>
        </w:p>
        <w:p w14:paraId="10990BD0" w14:textId="336E10CA" w:rsidR="008B5E60" w:rsidRDefault="008B5E60">
          <w:pPr>
            <w:pStyle w:val="TOC1"/>
            <w:tabs>
              <w:tab w:val="right" w:leader="dot" w:pos="9628"/>
            </w:tabs>
            <w:rPr>
              <w:noProof/>
              <w:kern w:val="2"/>
              <w:szCs w:val="24"/>
              <w:lang w:val="en-US" w:eastAsia="en-US"/>
              <w14:ligatures w14:val="standardContextual"/>
            </w:rPr>
          </w:pPr>
          <w:hyperlink w:anchor="_Toc172195184" w:history="1">
            <w:r w:rsidRPr="0037574F">
              <w:rPr>
                <w:rStyle w:val="Hyperlink"/>
                <w:noProof/>
              </w:rPr>
              <w:t>List of Tables</w:t>
            </w:r>
            <w:r>
              <w:rPr>
                <w:noProof/>
                <w:webHidden/>
              </w:rPr>
              <w:tab/>
            </w:r>
            <w:r>
              <w:rPr>
                <w:noProof/>
                <w:webHidden/>
              </w:rPr>
              <w:fldChar w:fldCharType="begin"/>
            </w:r>
            <w:r>
              <w:rPr>
                <w:noProof/>
                <w:webHidden/>
              </w:rPr>
              <w:instrText xml:space="preserve"> PAGEREF _Toc172195184 \h </w:instrText>
            </w:r>
            <w:r>
              <w:rPr>
                <w:noProof/>
                <w:webHidden/>
              </w:rPr>
            </w:r>
            <w:r>
              <w:rPr>
                <w:noProof/>
                <w:webHidden/>
              </w:rPr>
              <w:fldChar w:fldCharType="separate"/>
            </w:r>
            <w:r>
              <w:rPr>
                <w:noProof/>
                <w:webHidden/>
              </w:rPr>
              <w:t>viii</w:t>
            </w:r>
            <w:r>
              <w:rPr>
                <w:noProof/>
                <w:webHidden/>
              </w:rPr>
              <w:fldChar w:fldCharType="end"/>
            </w:r>
          </w:hyperlink>
        </w:p>
        <w:p w14:paraId="5A66E8AD" w14:textId="7D57150C" w:rsidR="008B5E60" w:rsidRDefault="008B5E60">
          <w:pPr>
            <w:pStyle w:val="TOC1"/>
            <w:tabs>
              <w:tab w:val="right" w:leader="dot" w:pos="9628"/>
            </w:tabs>
            <w:rPr>
              <w:noProof/>
              <w:kern w:val="2"/>
              <w:szCs w:val="24"/>
              <w:lang w:val="en-US" w:eastAsia="en-US"/>
              <w14:ligatures w14:val="standardContextual"/>
            </w:rPr>
          </w:pPr>
          <w:hyperlink w:anchor="_Toc172195185" w:history="1">
            <w:r w:rsidRPr="0037574F">
              <w:rPr>
                <w:rStyle w:val="Hyperlink"/>
                <w:noProof/>
                <w14:scene3d>
                  <w14:camera w14:prst="orthographicFront"/>
                  <w14:lightRig w14:rig="threePt" w14:dir="t">
                    <w14:rot w14:lat="0" w14:lon="0" w14:rev="0"/>
                  </w14:lightRig>
                </w14:scene3d>
              </w:rPr>
              <w:t>Chapter 1</w:t>
            </w:r>
            <w:r w:rsidRPr="0037574F">
              <w:rPr>
                <w:rStyle w:val="Hyperlink"/>
                <w:noProof/>
              </w:rPr>
              <w:t xml:space="preserve"> Introduction</w:t>
            </w:r>
            <w:r>
              <w:rPr>
                <w:noProof/>
                <w:webHidden/>
              </w:rPr>
              <w:tab/>
            </w:r>
            <w:r>
              <w:rPr>
                <w:noProof/>
                <w:webHidden/>
              </w:rPr>
              <w:fldChar w:fldCharType="begin"/>
            </w:r>
            <w:r>
              <w:rPr>
                <w:noProof/>
                <w:webHidden/>
              </w:rPr>
              <w:instrText xml:space="preserve"> PAGEREF _Toc172195185 \h </w:instrText>
            </w:r>
            <w:r>
              <w:rPr>
                <w:noProof/>
                <w:webHidden/>
              </w:rPr>
            </w:r>
            <w:r>
              <w:rPr>
                <w:noProof/>
                <w:webHidden/>
              </w:rPr>
              <w:fldChar w:fldCharType="separate"/>
            </w:r>
            <w:r>
              <w:rPr>
                <w:noProof/>
                <w:webHidden/>
              </w:rPr>
              <w:t>1</w:t>
            </w:r>
            <w:r>
              <w:rPr>
                <w:noProof/>
                <w:webHidden/>
              </w:rPr>
              <w:fldChar w:fldCharType="end"/>
            </w:r>
          </w:hyperlink>
        </w:p>
        <w:p w14:paraId="38F924F1" w14:textId="7684C2DC" w:rsidR="008B5E60" w:rsidRDefault="008B5E60">
          <w:pPr>
            <w:pStyle w:val="TOC2"/>
            <w:tabs>
              <w:tab w:val="left" w:pos="960"/>
              <w:tab w:val="right" w:leader="dot" w:pos="9628"/>
            </w:tabs>
            <w:rPr>
              <w:noProof/>
              <w:kern w:val="2"/>
              <w:szCs w:val="24"/>
              <w:lang w:val="en-US" w:eastAsia="en-US"/>
              <w14:ligatures w14:val="standardContextual"/>
            </w:rPr>
          </w:pPr>
          <w:hyperlink w:anchor="_Toc172195186" w:history="1">
            <w:r w:rsidRPr="0037574F">
              <w:rPr>
                <w:rStyle w:val="Hyperlink"/>
                <w:noProof/>
              </w:rPr>
              <w:t>1.1</w:t>
            </w:r>
            <w:r>
              <w:rPr>
                <w:noProof/>
                <w:kern w:val="2"/>
                <w:szCs w:val="24"/>
                <w:lang w:val="en-US" w:eastAsia="en-US"/>
                <w14:ligatures w14:val="standardContextual"/>
              </w:rPr>
              <w:tab/>
            </w:r>
            <w:r w:rsidRPr="0037574F">
              <w:rPr>
                <w:rStyle w:val="Hyperlink"/>
                <w:noProof/>
              </w:rPr>
              <w:t>Problem Description, Context and Motivation</w:t>
            </w:r>
            <w:r>
              <w:rPr>
                <w:noProof/>
                <w:webHidden/>
              </w:rPr>
              <w:tab/>
            </w:r>
            <w:r>
              <w:rPr>
                <w:noProof/>
                <w:webHidden/>
              </w:rPr>
              <w:fldChar w:fldCharType="begin"/>
            </w:r>
            <w:r>
              <w:rPr>
                <w:noProof/>
                <w:webHidden/>
              </w:rPr>
              <w:instrText xml:space="preserve"> PAGEREF _Toc172195186 \h </w:instrText>
            </w:r>
            <w:r>
              <w:rPr>
                <w:noProof/>
                <w:webHidden/>
              </w:rPr>
            </w:r>
            <w:r>
              <w:rPr>
                <w:noProof/>
                <w:webHidden/>
              </w:rPr>
              <w:fldChar w:fldCharType="separate"/>
            </w:r>
            <w:r>
              <w:rPr>
                <w:noProof/>
                <w:webHidden/>
              </w:rPr>
              <w:t>2</w:t>
            </w:r>
            <w:r>
              <w:rPr>
                <w:noProof/>
                <w:webHidden/>
              </w:rPr>
              <w:fldChar w:fldCharType="end"/>
            </w:r>
          </w:hyperlink>
        </w:p>
        <w:p w14:paraId="490B0133" w14:textId="75092EEB" w:rsidR="008B5E60" w:rsidRDefault="008B5E60">
          <w:pPr>
            <w:pStyle w:val="TOC2"/>
            <w:tabs>
              <w:tab w:val="left" w:pos="960"/>
              <w:tab w:val="right" w:leader="dot" w:pos="9628"/>
            </w:tabs>
            <w:rPr>
              <w:noProof/>
              <w:kern w:val="2"/>
              <w:szCs w:val="24"/>
              <w:lang w:val="en-US" w:eastAsia="en-US"/>
              <w14:ligatures w14:val="standardContextual"/>
            </w:rPr>
          </w:pPr>
          <w:hyperlink w:anchor="_Toc172195187" w:history="1">
            <w:r w:rsidRPr="0037574F">
              <w:rPr>
                <w:rStyle w:val="Hyperlink"/>
                <w:noProof/>
              </w:rPr>
              <w:t>1.2</w:t>
            </w:r>
            <w:r>
              <w:rPr>
                <w:noProof/>
                <w:kern w:val="2"/>
                <w:szCs w:val="24"/>
                <w:lang w:val="en-US" w:eastAsia="en-US"/>
                <w14:ligatures w14:val="standardContextual"/>
              </w:rPr>
              <w:tab/>
            </w:r>
            <w:r w:rsidRPr="0037574F">
              <w:rPr>
                <w:rStyle w:val="Hyperlink"/>
                <w:noProof/>
              </w:rPr>
              <w:t>Objectives</w:t>
            </w:r>
            <w:r>
              <w:rPr>
                <w:noProof/>
                <w:webHidden/>
              </w:rPr>
              <w:tab/>
            </w:r>
            <w:r>
              <w:rPr>
                <w:noProof/>
                <w:webHidden/>
              </w:rPr>
              <w:fldChar w:fldCharType="begin"/>
            </w:r>
            <w:r>
              <w:rPr>
                <w:noProof/>
                <w:webHidden/>
              </w:rPr>
              <w:instrText xml:space="preserve"> PAGEREF _Toc172195187 \h </w:instrText>
            </w:r>
            <w:r>
              <w:rPr>
                <w:noProof/>
                <w:webHidden/>
              </w:rPr>
            </w:r>
            <w:r>
              <w:rPr>
                <w:noProof/>
                <w:webHidden/>
              </w:rPr>
              <w:fldChar w:fldCharType="separate"/>
            </w:r>
            <w:r>
              <w:rPr>
                <w:noProof/>
                <w:webHidden/>
              </w:rPr>
              <w:t>3</w:t>
            </w:r>
            <w:r>
              <w:rPr>
                <w:noProof/>
                <w:webHidden/>
              </w:rPr>
              <w:fldChar w:fldCharType="end"/>
            </w:r>
          </w:hyperlink>
        </w:p>
        <w:p w14:paraId="4639DE97" w14:textId="7EAA9A83" w:rsidR="008B5E60" w:rsidRDefault="008B5E60">
          <w:pPr>
            <w:pStyle w:val="TOC2"/>
            <w:tabs>
              <w:tab w:val="left" w:pos="960"/>
              <w:tab w:val="right" w:leader="dot" w:pos="9628"/>
            </w:tabs>
            <w:rPr>
              <w:noProof/>
              <w:kern w:val="2"/>
              <w:szCs w:val="24"/>
              <w:lang w:val="en-US" w:eastAsia="en-US"/>
              <w14:ligatures w14:val="standardContextual"/>
            </w:rPr>
          </w:pPr>
          <w:hyperlink w:anchor="_Toc172195188" w:history="1">
            <w:r w:rsidRPr="0037574F">
              <w:rPr>
                <w:rStyle w:val="Hyperlink"/>
                <w:noProof/>
              </w:rPr>
              <w:t>1.3</w:t>
            </w:r>
            <w:r>
              <w:rPr>
                <w:noProof/>
                <w:kern w:val="2"/>
                <w:szCs w:val="24"/>
                <w:lang w:val="en-US" w:eastAsia="en-US"/>
                <w14:ligatures w14:val="standardContextual"/>
              </w:rPr>
              <w:tab/>
            </w:r>
            <w:r w:rsidRPr="0037574F">
              <w:rPr>
                <w:rStyle w:val="Hyperlink"/>
                <w:noProof/>
              </w:rPr>
              <w:t>Methodology</w:t>
            </w:r>
            <w:r>
              <w:rPr>
                <w:noProof/>
                <w:webHidden/>
              </w:rPr>
              <w:tab/>
            </w:r>
            <w:r>
              <w:rPr>
                <w:noProof/>
                <w:webHidden/>
              </w:rPr>
              <w:fldChar w:fldCharType="begin"/>
            </w:r>
            <w:r>
              <w:rPr>
                <w:noProof/>
                <w:webHidden/>
              </w:rPr>
              <w:instrText xml:space="preserve"> PAGEREF _Toc172195188 \h </w:instrText>
            </w:r>
            <w:r>
              <w:rPr>
                <w:noProof/>
                <w:webHidden/>
              </w:rPr>
            </w:r>
            <w:r>
              <w:rPr>
                <w:noProof/>
                <w:webHidden/>
              </w:rPr>
              <w:fldChar w:fldCharType="separate"/>
            </w:r>
            <w:r>
              <w:rPr>
                <w:noProof/>
                <w:webHidden/>
              </w:rPr>
              <w:t>3</w:t>
            </w:r>
            <w:r>
              <w:rPr>
                <w:noProof/>
                <w:webHidden/>
              </w:rPr>
              <w:fldChar w:fldCharType="end"/>
            </w:r>
          </w:hyperlink>
        </w:p>
        <w:p w14:paraId="351D1143" w14:textId="485F7089" w:rsidR="008B5E60" w:rsidRDefault="008B5E60">
          <w:pPr>
            <w:pStyle w:val="TOC2"/>
            <w:tabs>
              <w:tab w:val="left" w:pos="960"/>
              <w:tab w:val="right" w:leader="dot" w:pos="9628"/>
            </w:tabs>
            <w:rPr>
              <w:noProof/>
              <w:kern w:val="2"/>
              <w:szCs w:val="24"/>
              <w:lang w:val="en-US" w:eastAsia="en-US"/>
              <w14:ligatures w14:val="standardContextual"/>
            </w:rPr>
          </w:pPr>
          <w:hyperlink w:anchor="_Toc172195189" w:history="1">
            <w:r w:rsidRPr="0037574F">
              <w:rPr>
                <w:rStyle w:val="Hyperlink"/>
                <w:noProof/>
              </w:rPr>
              <w:t>1.4</w:t>
            </w:r>
            <w:r>
              <w:rPr>
                <w:noProof/>
                <w:kern w:val="2"/>
                <w:szCs w:val="24"/>
                <w:lang w:val="en-US" w:eastAsia="en-US"/>
                <w14:ligatures w14:val="standardContextual"/>
              </w:rPr>
              <w:tab/>
            </w:r>
            <w:r w:rsidRPr="0037574F">
              <w:rPr>
                <w:rStyle w:val="Hyperlink"/>
                <w:noProof/>
              </w:rPr>
              <w:t>Legal, Social, Ethical and Professional Considerations</w:t>
            </w:r>
            <w:r>
              <w:rPr>
                <w:noProof/>
                <w:webHidden/>
              </w:rPr>
              <w:tab/>
            </w:r>
            <w:r>
              <w:rPr>
                <w:noProof/>
                <w:webHidden/>
              </w:rPr>
              <w:fldChar w:fldCharType="begin"/>
            </w:r>
            <w:r>
              <w:rPr>
                <w:noProof/>
                <w:webHidden/>
              </w:rPr>
              <w:instrText xml:space="preserve"> PAGEREF _Toc172195189 \h </w:instrText>
            </w:r>
            <w:r>
              <w:rPr>
                <w:noProof/>
                <w:webHidden/>
              </w:rPr>
            </w:r>
            <w:r>
              <w:rPr>
                <w:noProof/>
                <w:webHidden/>
              </w:rPr>
              <w:fldChar w:fldCharType="separate"/>
            </w:r>
            <w:r>
              <w:rPr>
                <w:noProof/>
                <w:webHidden/>
              </w:rPr>
              <w:t>3</w:t>
            </w:r>
            <w:r>
              <w:rPr>
                <w:noProof/>
                <w:webHidden/>
              </w:rPr>
              <w:fldChar w:fldCharType="end"/>
            </w:r>
          </w:hyperlink>
        </w:p>
        <w:p w14:paraId="372BF8FA" w14:textId="3F7C9229" w:rsidR="008B5E60" w:rsidRDefault="008B5E60">
          <w:pPr>
            <w:pStyle w:val="TOC2"/>
            <w:tabs>
              <w:tab w:val="left" w:pos="960"/>
              <w:tab w:val="right" w:leader="dot" w:pos="9628"/>
            </w:tabs>
            <w:rPr>
              <w:noProof/>
              <w:kern w:val="2"/>
              <w:szCs w:val="24"/>
              <w:lang w:val="en-US" w:eastAsia="en-US"/>
              <w14:ligatures w14:val="standardContextual"/>
            </w:rPr>
          </w:pPr>
          <w:hyperlink w:anchor="_Toc172195190" w:history="1">
            <w:r w:rsidRPr="0037574F">
              <w:rPr>
                <w:rStyle w:val="Hyperlink"/>
                <w:noProof/>
              </w:rPr>
              <w:t>1.5</w:t>
            </w:r>
            <w:r>
              <w:rPr>
                <w:noProof/>
                <w:kern w:val="2"/>
                <w:szCs w:val="24"/>
                <w:lang w:val="en-US" w:eastAsia="en-US"/>
                <w14:ligatures w14:val="standardContextual"/>
              </w:rPr>
              <w:tab/>
            </w:r>
            <w:r w:rsidRPr="0037574F">
              <w:rPr>
                <w:rStyle w:val="Hyperlink"/>
                <w:noProof/>
              </w:rPr>
              <w:t>Background</w:t>
            </w:r>
            <w:r>
              <w:rPr>
                <w:noProof/>
                <w:webHidden/>
              </w:rPr>
              <w:tab/>
            </w:r>
            <w:r>
              <w:rPr>
                <w:noProof/>
                <w:webHidden/>
              </w:rPr>
              <w:fldChar w:fldCharType="begin"/>
            </w:r>
            <w:r>
              <w:rPr>
                <w:noProof/>
                <w:webHidden/>
              </w:rPr>
              <w:instrText xml:space="preserve"> PAGEREF _Toc172195190 \h </w:instrText>
            </w:r>
            <w:r>
              <w:rPr>
                <w:noProof/>
                <w:webHidden/>
              </w:rPr>
            </w:r>
            <w:r>
              <w:rPr>
                <w:noProof/>
                <w:webHidden/>
              </w:rPr>
              <w:fldChar w:fldCharType="separate"/>
            </w:r>
            <w:r>
              <w:rPr>
                <w:noProof/>
                <w:webHidden/>
              </w:rPr>
              <w:t>3</w:t>
            </w:r>
            <w:r>
              <w:rPr>
                <w:noProof/>
                <w:webHidden/>
              </w:rPr>
              <w:fldChar w:fldCharType="end"/>
            </w:r>
          </w:hyperlink>
        </w:p>
        <w:p w14:paraId="2CFB6D28" w14:textId="75416C68" w:rsidR="008B5E60" w:rsidRDefault="008B5E60">
          <w:pPr>
            <w:pStyle w:val="TOC2"/>
            <w:tabs>
              <w:tab w:val="left" w:pos="960"/>
              <w:tab w:val="right" w:leader="dot" w:pos="9628"/>
            </w:tabs>
            <w:rPr>
              <w:noProof/>
              <w:kern w:val="2"/>
              <w:szCs w:val="24"/>
              <w:lang w:val="en-US" w:eastAsia="en-US"/>
              <w14:ligatures w14:val="standardContextual"/>
            </w:rPr>
          </w:pPr>
          <w:hyperlink w:anchor="_Toc172195191" w:history="1">
            <w:r w:rsidRPr="0037574F">
              <w:rPr>
                <w:rStyle w:val="Hyperlink"/>
                <w:noProof/>
              </w:rPr>
              <w:t>1.6</w:t>
            </w:r>
            <w:r>
              <w:rPr>
                <w:noProof/>
                <w:kern w:val="2"/>
                <w:szCs w:val="24"/>
                <w:lang w:val="en-US" w:eastAsia="en-US"/>
                <w14:ligatures w14:val="standardContextual"/>
              </w:rPr>
              <w:tab/>
            </w:r>
            <w:r w:rsidRPr="0037574F">
              <w:rPr>
                <w:rStyle w:val="Hyperlink"/>
                <w:noProof/>
              </w:rPr>
              <w:t>Structure of Report</w:t>
            </w:r>
            <w:r>
              <w:rPr>
                <w:noProof/>
                <w:webHidden/>
              </w:rPr>
              <w:tab/>
            </w:r>
            <w:r>
              <w:rPr>
                <w:noProof/>
                <w:webHidden/>
              </w:rPr>
              <w:fldChar w:fldCharType="begin"/>
            </w:r>
            <w:r>
              <w:rPr>
                <w:noProof/>
                <w:webHidden/>
              </w:rPr>
              <w:instrText xml:space="preserve"> PAGEREF _Toc172195191 \h </w:instrText>
            </w:r>
            <w:r>
              <w:rPr>
                <w:noProof/>
                <w:webHidden/>
              </w:rPr>
            </w:r>
            <w:r>
              <w:rPr>
                <w:noProof/>
                <w:webHidden/>
              </w:rPr>
              <w:fldChar w:fldCharType="separate"/>
            </w:r>
            <w:r>
              <w:rPr>
                <w:noProof/>
                <w:webHidden/>
              </w:rPr>
              <w:t>4</w:t>
            </w:r>
            <w:r>
              <w:rPr>
                <w:noProof/>
                <w:webHidden/>
              </w:rPr>
              <w:fldChar w:fldCharType="end"/>
            </w:r>
          </w:hyperlink>
        </w:p>
        <w:p w14:paraId="4497654F" w14:textId="5E3B1421" w:rsidR="008B5E60" w:rsidRDefault="008B5E60">
          <w:pPr>
            <w:pStyle w:val="TOC1"/>
            <w:tabs>
              <w:tab w:val="right" w:leader="dot" w:pos="9628"/>
            </w:tabs>
            <w:rPr>
              <w:noProof/>
              <w:kern w:val="2"/>
              <w:szCs w:val="24"/>
              <w:lang w:val="en-US" w:eastAsia="en-US"/>
              <w14:ligatures w14:val="standardContextual"/>
            </w:rPr>
          </w:pPr>
          <w:hyperlink w:anchor="_Toc172195192" w:history="1">
            <w:r w:rsidRPr="0037574F">
              <w:rPr>
                <w:rStyle w:val="Hyperlink"/>
                <w:noProof/>
                <w14:scene3d>
                  <w14:camera w14:prst="orthographicFront"/>
                  <w14:lightRig w14:rig="threePt" w14:dir="t">
                    <w14:rot w14:lat="0" w14:lon="0" w14:rev="0"/>
                  </w14:lightRig>
                </w14:scene3d>
              </w:rPr>
              <w:t>Chapter 2</w:t>
            </w:r>
            <w:r w:rsidRPr="0037574F">
              <w:rPr>
                <w:rStyle w:val="Hyperlink"/>
                <w:noProof/>
              </w:rPr>
              <w:t xml:space="preserve"> Literature – Technology Review</w:t>
            </w:r>
            <w:r>
              <w:rPr>
                <w:noProof/>
                <w:webHidden/>
              </w:rPr>
              <w:tab/>
            </w:r>
            <w:r>
              <w:rPr>
                <w:noProof/>
                <w:webHidden/>
              </w:rPr>
              <w:fldChar w:fldCharType="begin"/>
            </w:r>
            <w:r>
              <w:rPr>
                <w:noProof/>
                <w:webHidden/>
              </w:rPr>
              <w:instrText xml:space="preserve"> PAGEREF _Toc172195192 \h </w:instrText>
            </w:r>
            <w:r>
              <w:rPr>
                <w:noProof/>
                <w:webHidden/>
              </w:rPr>
            </w:r>
            <w:r>
              <w:rPr>
                <w:noProof/>
                <w:webHidden/>
              </w:rPr>
              <w:fldChar w:fldCharType="separate"/>
            </w:r>
            <w:r>
              <w:rPr>
                <w:noProof/>
                <w:webHidden/>
              </w:rPr>
              <w:t>5</w:t>
            </w:r>
            <w:r>
              <w:rPr>
                <w:noProof/>
                <w:webHidden/>
              </w:rPr>
              <w:fldChar w:fldCharType="end"/>
            </w:r>
          </w:hyperlink>
        </w:p>
        <w:p w14:paraId="7F165000" w14:textId="10DBDFF9" w:rsidR="008B5E60" w:rsidRDefault="008B5E60">
          <w:pPr>
            <w:pStyle w:val="TOC2"/>
            <w:tabs>
              <w:tab w:val="left" w:pos="960"/>
              <w:tab w:val="right" w:leader="dot" w:pos="9628"/>
            </w:tabs>
            <w:rPr>
              <w:noProof/>
              <w:kern w:val="2"/>
              <w:szCs w:val="24"/>
              <w:lang w:val="en-US" w:eastAsia="en-US"/>
              <w14:ligatures w14:val="standardContextual"/>
            </w:rPr>
          </w:pPr>
          <w:hyperlink w:anchor="_Toc172195193" w:history="1">
            <w:r w:rsidRPr="0037574F">
              <w:rPr>
                <w:rStyle w:val="Hyperlink"/>
                <w:noProof/>
              </w:rPr>
              <w:t>2.1</w:t>
            </w:r>
            <w:r>
              <w:rPr>
                <w:noProof/>
                <w:kern w:val="2"/>
                <w:szCs w:val="24"/>
                <w:lang w:val="en-US" w:eastAsia="en-US"/>
                <w14:ligatures w14:val="standardContextual"/>
              </w:rPr>
              <w:tab/>
            </w:r>
            <w:r w:rsidRPr="0037574F">
              <w:rPr>
                <w:rStyle w:val="Hyperlink"/>
                <w:noProof/>
              </w:rPr>
              <w:t>Literature Review</w:t>
            </w:r>
            <w:r>
              <w:rPr>
                <w:noProof/>
                <w:webHidden/>
              </w:rPr>
              <w:tab/>
            </w:r>
            <w:r>
              <w:rPr>
                <w:noProof/>
                <w:webHidden/>
              </w:rPr>
              <w:fldChar w:fldCharType="begin"/>
            </w:r>
            <w:r>
              <w:rPr>
                <w:noProof/>
                <w:webHidden/>
              </w:rPr>
              <w:instrText xml:space="preserve"> PAGEREF _Toc172195193 \h </w:instrText>
            </w:r>
            <w:r>
              <w:rPr>
                <w:noProof/>
                <w:webHidden/>
              </w:rPr>
            </w:r>
            <w:r>
              <w:rPr>
                <w:noProof/>
                <w:webHidden/>
              </w:rPr>
              <w:fldChar w:fldCharType="separate"/>
            </w:r>
            <w:r>
              <w:rPr>
                <w:noProof/>
                <w:webHidden/>
              </w:rPr>
              <w:t>5</w:t>
            </w:r>
            <w:r>
              <w:rPr>
                <w:noProof/>
                <w:webHidden/>
              </w:rPr>
              <w:fldChar w:fldCharType="end"/>
            </w:r>
          </w:hyperlink>
        </w:p>
        <w:p w14:paraId="16081B12" w14:textId="5E011C9A" w:rsidR="008B5E60" w:rsidRDefault="008B5E60">
          <w:pPr>
            <w:pStyle w:val="TOC2"/>
            <w:tabs>
              <w:tab w:val="left" w:pos="960"/>
              <w:tab w:val="right" w:leader="dot" w:pos="9628"/>
            </w:tabs>
            <w:rPr>
              <w:noProof/>
              <w:kern w:val="2"/>
              <w:szCs w:val="24"/>
              <w:lang w:val="en-US" w:eastAsia="en-US"/>
              <w14:ligatures w14:val="standardContextual"/>
            </w:rPr>
          </w:pPr>
          <w:hyperlink w:anchor="_Toc172195194" w:history="1">
            <w:r w:rsidRPr="0037574F">
              <w:rPr>
                <w:rStyle w:val="Hyperlink"/>
                <w:noProof/>
              </w:rPr>
              <w:t>2.2</w:t>
            </w:r>
            <w:r>
              <w:rPr>
                <w:noProof/>
                <w:kern w:val="2"/>
                <w:szCs w:val="24"/>
                <w:lang w:val="en-US" w:eastAsia="en-US"/>
                <w14:ligatures w14:val="standardContextual"/>
              </w:rPr>
              <w:tab/>
            </w:r>
            <w:r w:rsidRPr="0037574F">
              <w:rPr>
                <w:rStyle w:val="Hyperlink"/>
                <w:noProof/>
              </w:rPr>
              <w:t>Technology Review</w:t>
            </w:r>
            <w:r>
              <w:rPr>
                <w:noProof/>
                <w:webHidden/>
              </w:rPr>
              <w:tab/>
            </w:r>
            <w:r>
              <w:rPr>
                <w:noProof/>
                <w:webHidden/>
              </w:rPr>
              <w:fldChar w:fldCharType="begin"/>
            </w:r>
            <w:r>
              <w:rPr>
                <w:noProof/>
                <w:webHidden/>
              </w:rPr>
              <w:instrText xml:space="preserve"> PAGEREF _Toc172195194 \h </w:instrText>
            </w:r>
            <w:r>
              <w:rPr>
                <w:noProof/>
                <w:webHidden/>
              </w:rPr>
            </w:r>
            <w:r>
              <w:rPr>
                <w:noProof/>
                <w:webHidden/>
              </w:rPr>
              <w:fldChar w:fldCharType="separate"/>
            </w:r>
            <w:r>
              <w:rPr>
                <w:noProof/>
                <w:webHidden/>
              </w:rPr>
              <w:t>5</w:t>
            </w:r>
            <w:r>
              <w:rPr>
                <w:noProof/>
                <w:webHidden/>
              </w:rPr>
              <w:fldChar w:fldCharType="end"/>
            </w:r>
          </w:hyperlink>
        </w:p>
        <w:p w14:paraId="500339CF" w14:textId="4D803308" w:rsidR="008B5E60" w:rsidRDefault="008B5E60">
          <w:pPr>
            <w:pStyle w:val="TOC2"/>
            <w:tabs>
              <w:tab w:val="left" w:pos="960"/>
              <w:tab w:val="right" w:leader="dot" w:pos="9628"/>
            </w:tabs>
            <w:rPr>
              <w:noProof/>
              <w:kern w:val="2"/>
              <w:szCs w:val="24"/>
              <w:lang w:val="en-US" w:eastAsia="en-US"/>
              <w14:ligatures w14:val="standardContextual"/>
            </w:rPr>
          </w:pPr>
          <w:hyperlink w:anchor="_Toc172195195" w:history="1">
            <w:r w:rsidRPr="0037574F">
              <w:rPr>
                <w:rStyle w:val="Hyperlink"/>
                <w:noProof/>
              </w:rPr>
              <w:t>2.3</w:t>
            </w:r>
            <w:r>
              <w:rPr>
                <w:noProof/>
                <w:kern w:val="2"/>
                <w:szCs w:val="24"/>
                <w:lang w:val="en-US" w:eastAsia="en-US"/>
                <w14:ligatures w14:val="standardContextual"/>
              </w:rPr>
              <w:tab/>
            </w:r>
            <w:r w:rsidRPr="0037574F">
              <w:rPr>
                <w:rStyle w:val="Hyperlink"/>
                <w:noProof/>
              </w:rPr>
              <w:t>Summary</w:t>
            </w:r>
            <w:r>
              <w:rPr>
                <w:noProof/>
                <w:webHidden/>
              </w:rPr>
              <w:tab/>
            </w:r>
            <w:r>
              <w:rPr>
                <w:noProof/>
                <w:webHidden/>
              </w:rPr>
              <w:fldChar w:fldCharType="begin"/>
            </w:r>
            <w:r>
              <w:rPr>
                <w:noProof/>
                <w:webHidden/>
              </w:rPr>
              <w:instrText xml:space="preserve"> PAGEREF _Toc172195195 \h </w:instrText>
            </w:r>
            <w:r>
              <w:rPr>
                <w:noProof/>
                <w:webHidden/>
              </w:rPr>
            </w:r>
            <w:r>
              <w:rPr>
                <w:noProof/>
                <w:webHidden/>
              </w:rPr>
              <w:fldChar w:fldCharType="separate"/>
            </w:r>
            <w:r>
              <w:rPr>
                <w:noProof/>
                <w:webHidden/>
              </w:rPr>
              <w:t>6</w:t>
            </w:r>
            <w:r>
              <w:rPr>
                <w:noProof/>
                <w:webHidden/>
              </w:rPr>
              <w:fldChar w:fldCharType="end"/>
            </w:r>
          </w:hyperlink>
        </w:p>
        <w:p w14:paraId="26CDA3DA" w14:textId="418D4783" w:rsidR="008B5E60" w:rsidRDefault="008B5E60">
          <w:pPr>
            <w:pStyle w:val="TOC1"/>
            <w:tabs>
              <w:tab w:val="right" w:leader="dot" w:pos="9628"/>
            </w:tabs>
            <w:rPr>
              <w:noProof/>
              <w:kern w:val="2"/>
              <w:szCs w:val="24"/>
              <w:lang w:val="en-US" w:eastAsia="en-US"/>
              <w14:ligatures w14:val="standardContextual"/>
            </w:rPr>
          </w:pPr>
          <w:hyperlink w:anchor="_Toc172195196" w:history="1">
            <w:r w:rsidRPr="0037574F">
              <w:rPr>
                <w:rStyle w:val="Hyperlink"/>
                <w:noProof/>
                <w14:scene3d>
                  <w14:camera w14:prst="orthographicFront"/>
                  <w14:lightRig w14:rig="threePt" w14:dir="t">
                    <w14:rot w14:lat="0" w14:lon="0" w14:rev="0"/>
                  </w14:lightRig>
                </w14:scene3d>
              </w:rPr>
              <w:t>Chapter 3</w:t>
            </w:r>
            <w:r w:rsidRPr="0037574F">
              <w:rPr>
                <w:rStyle w:val="Hyperlink"/>
                <w:noProof/>
              </w:rPr>
              <w:t xml:space="preserve"> Implementation</w:t>
            </w:r>
            <w:r>
              <w:rPr>
                <w:noProof/>
                <w:webHidden/>
              </w:rPr>
              <w:tab/>
            </w:r>
            <w:r>
              <w:rPr>
                <w:noProof/>
                <w:webHidden/>
              </w:rPr>
              <w:fldChar w:fldCharType="begin"/>
            </w:r>
            <w:r>
              <w:rPr>
                <w:noProof/>
                <w:webHidden/>
              </w:rPr>
              <w:instrText xml:space="preserve"> PAGEREF _Toc172195196 \h </w:instrText>
            </w:r>
            <w:r>
              <w:rPr>
                <w:noProof/>
                <w:webHidden/>
              </w:rPr>
            </w:r>
            <w:r>
              <w:rPr>
                <w:noProof/>
                <w:webHidden/>
              </w:rPr>
              <w:fldChar w:fldCharType="separate"/>
            </w:r>
            <w:r>
              <w:rPr>
                <w:noProof/>
                <w:webHidden/>
              </w:rPr>
              <w:t>7</w:t>
            </w:r>
            <w:r>
              <w:rPr>
                <w:noProof/>
                <w:webHidden/>
              </w:rPr>
              <w:fldChar w:fldCharType="end"/>
            </w:r>
          </w:hyperlink>
        </w:p>
        <w:p w14:paraId="3A139A05" w14:textId="10448390" w:rsidR="008B5E60" w:rsidRDefault="008B5E60">
          <w:pPr>
            <w:pStyle w:val="TOC1"/>
            <w:tabs>
              <w:tab w:val="right" w:leader="dot" w:pos="9628"/>
            </w:tabs>
            <w:rPr>
              <w:noProof/>
              <w:kern w:val="2"/>
              <w:szCs w:val="24"/>
              <w:lang w:val="en-US" w:eastAsia="en-US"/>
              <w14:ligatures w14:val="standardContextual"/>
            </w:rPr>
          </w:pPr>
          <w:hyperlink w:anchor="_Toc172195197" w:history="1">
            <w:r w:rsidRPr="0037574F">
              <w:rPr>
                <w:rStyle w:val="Hyperlink"/>
                <w:noProof/>
                <w14:scene3d>
                  <w14:camera w14:prst="orthographicFront"/>
                  <w14:lightRig w14:rig="threePt" w14:dir="t">
                    <w14:rot w14:lat="0" w14:lon="0" w14:rev="0"/>
                  </w14:lightRig>
                </w14:scene3d>
              </w:rPr>
              <w:t>Chapter 4</w:t>
            </w:r>
            <w:r w:rsidRPr="0037574F">
              <w:rPr>
                <w:rStyle w:val="Hyperlink"/>
                <w:noProof/>
              </w:rPr>
              <w:t xml:space="preserve"> Evaluation and Results</w:t>
            </w:r>
            <w:r>
              <w:rPr>
                <w:noProof/>
                <w:webHidden/>
              </w:rPr>
              <w:tab/>
            </w:r>
            <w:r>
              <w:rPr>
                <w:noProof/>
                <w:webHidden/>
              </w:rPr>
              <w:fldChar w:fldCharType="begin"/>
            </w:r>
            <w:r>
              <w:rPr>
                <w:noProof/>
                <w:webHidden/>
              </w:rPr>
              <w:instrText xml:space="preserve"> PAGEREF _Toc172195197 \h </w:instrText>
            </w:r>
            <w:r>
              <w:rPr>
                <w:noProof/>
                <w:webHidden/>
              </w:rPr>
            </w:r>
            <w:r>
              <w:rPr>
                <w:noProof/>
                <w:webHidden/>
              </w:rPr>
              <w:fldChar w:fldCharType="separate"/>
            </w:r>
            <w:r>
              <w:rPr>
                <w:noProof/>
                <w:webHidden/>
              </w:rPr>
              <w:t>8</w:t>
            </w:r>
            <w:r>
              <w:rPr>
                <w:noProof/>
                <w:webHidden/>
              </w:rPr>
              <w:fldChar w:fldCharType="end"/>
            </w:r>
          </w:hyperlink>
        </w:p>
        <w:p w14:paraId="1D0871A8" w14:textId="2339FC01" w:rsidR="008B5E60" w:rsidRDefault="008B5E60">
          <w:pPr>
            <w:pStyle w:val="TOC2"/>
            <w:tabs>
              <w:tab w:val="left" w:pos="960"/>
              <w:tab w:val="right" w:leader="dot" w:pos="9628"/>
            </w:tabs>
            <w:rPr>
              <w:noProof/>
              <w:kern w:val="2"/>
              <w:szCs w:val="24"/>
              <w:lang w:val="en-US" w:eastAsia="en-US"/>
              <w14:ligatures w14:val="standardContextual"/>
            </w:rPr>
          </w:pPr>
          <w:hyperlink w:anchor="_Toc172195198" w:history="1">
            <w:r w:rsidRPr="0037574F">
              <w:rPr>
                <w:rStyle w:val="Hyperlink"/>
                <w:noProof/>
              </w:rPr>
              <w:t>4.1</w:t>
            </w:r>
            <w:r>
              <w:rPr>
                <w:noProof/>
                <w:kern w:val="2"/>
                <w:szCs w:val="24"/>
                <w:lang w:val="en-US" w:eastAsia="en-US"/>
                <w14:ligatures w14:val="standardContextual"/>
              </w:rPr>
              <w:tab/>
            </w:r>
            <w:r w:rsidRPr="0037574F">
              <w:rPr>
                <w:rStyle w:val="Hyperlink"/>
                <w:noProof/>
              </w:rPr>
              <w:t>Related Works</w:t>
            </w:r>
            <w:r>
              <w:rPr>
                <w:noProof/>
                <w:webHidden/>
              </w:rPr>
              <w:tab/>
            </w:r>
            <w:r>
              <w:rPr>
                <w:noProof/>
                <w:webHidden/>
              </w:rPr>
              <w:fldChar w:fldCharType="begin"/>
            </w:r>
            <w:r>
              <w:rPr>
                <w:noProof/>
                <w:webHidden/>
              </w:rPr>
              <w:instrText xml:space="preserve"> PAGEREF _Toc172195198 \h </w:instrText>
            </w:r>
            <w:r>
              <w:rPr>
                <w:noProof/>
                <w:webHidden/>
              </w:rPr>
            </w:r>
            <w:r>
              <w:rPr>
                <w:noProof/>
                <w:webHidden/>
              </w:rPr>
              <w:fldChar w:fldCharType="separate"/>
            </w:r>
            <w:r>
              <w:rPr>
                <w:noProof/>
                <w:webHidden/>
              </w:rPr>
              <w:t>8</w:t>
            </w:r>
            <w:r>
              <w:rPr>
                <w:noProof/>
                <w:webHidden/>
              </w:rPr>
              <w:fldChar w:fldCharType="end"/>
            </w:r>
          </w:hyperlink>
        </w:p>
        <w:p w14:paraId="67FD0A94" w14:textId="73507336" w:rsidR="008B5E60" w:rsidRDefault="008B5E60">
          <w:pPr>
            <w:pStyle w:val="TOC1"/>
            <w:tabs>
              <w:tab w:val="right" w:leader="dot" w:pos="9628"/>
            </w:tabs>
            <w:rPr>
              <w:noProof/>
              <w:kern w:val="2"/>
              <w:szCs w:val="24"/>
              <w:lang w:val="en-US" w:eastAsia="en-US"/>
              <w14:ligatures w14:val="standardContextual"/>
            </w:rPr>
          </w:pPr>
          <w:hyperlink w:anchor="_Toc172195199" w:history="1">
            <w:r w:rsidRPr="0037574F">
              <w:rPr>
                <w:rStyle w:val="Hyperlink"/>
                <w:noProof/>
                <w14:scene3d>
                  <w14:camera w14:prst="orthographicFront"/>
                  <w14:lightRig w14:rig="threePt" w14:dir="t">
                    <w14:rot w14:lat="0" w14:lon="0" w14:rev="0"/>
                  </w14:lightRig>
                </w14:scene3d>
              </w:rPr>
              <w:t>Chapter 5</w:t>
            </w:r>
            <w:r w:rsidRPr="0037574F">
              <w:rPr>
                <w:rStyle w:val="Hyperlink"/>
                <w:noProof/>
              </w:rPr>
              <w:t xml:space="preserve"> Conclusion</w:t>
            </w:r>
            <w:r>
              <w:rPr>
                <w:noProof/>
                <w:webHidden/>
              </w:rPr>
              <w:tab/>
            </w:r>
            <w:r>
              <w:rPr>
                <w:noProof/>
                <w:webHidden/>
              </w:rPr>
              <w:fldChar w:fldCharType="begin"/>
            </w:r>
            <w:r>
              <w:rPr>
                <w:noProof/>
                <w:webHidden/>
              </w:rPr>
              <w:instrText xml:space="preserve"> PAGEREF _Toc172195199 \h </w:instrText>
            </w:r>
            <w:r>
              <w:rPr>
                <w:noProof/>
                <w:webHidden/>
              </w:rPr>
            </w:r>
            <w:r>
              <w:rPr>
                <w:noProof/>
                <w:webHidden/>
              </w:rPr>
              <w:fldChar w:fldCharType="separate"/>
            </w:r>
            <w:r>
              <w:rPr>
                <w:noProof/>
                <w:webHidden/>
              </w:rPr>
              <w:t>9</w:t>
            </w:r>
            <w:r>
              <w:rPr>
                <w:noProof/>
                <w:webHidden/>
              </w:rPr>
              <w:fldChar w:fldCharType="end"/>
            </w:r>
          </w:hyperlink>
        </w:p>
        <w:p w14:paraId="718BB3B8" w14:textId="41A354BD" w:rsidR="008B5E60" w:rsidRDefault="008B5E60">
          <w:pPr>
            <w:pStyle w:val="TOC2"/>
            <w:tabs>
              <w:tab w:val="left" w:pos="960"/>
              <w:tab w:val="right" w:leader="dot" w:pos="9628"/>
            </w:tabs>
            <w:rPr>
              <w:noProof/>
              <w:kern w:val="2"/>
              <w:szCs w:val="24"/>
              <w:lang w:val="en-US" w:eastAsia="en-US"/>
              <w14:ligatures w14:val="standardContextual"/>
            </w:rPr>
          </w:pPr>
          <w:hyperlink w:anchor="_Toc172195200" w:history="1">
            <w:r w:rsidRPr="0037574F">
              <w:rPr>
                <w:rStyle w:val="Hyperlink"/>
                <w:noProof/>
              </w:rPr>
              <w:t>5.1</w:t>
            </w:r>
            <w:r>
              <w:rPr>
                <w:noProof/>
                <w:kern w:val="2"/>
                <w:szCs w:val="24"/>
                <w:lang w:val="en-US" w:eastAsia="en-US"/>
                <w14:ligatures w14:val="standardContextual"/>
              </w:rPr>
              <w:tab/>
            </w:r>
            <w:r w:rsidRPr="0037574F">
              <w:rPr>
                <w:rStyle w:val="Hyperlink"/>
                <w:noProof/>
              </w:rPr>
              <w:t>Future Work</w:t>
            </w:r>
            <w:r>
              <w:rPr>
                <w:noProof/>
                <w:webHidden/>
              </w:rPr>
              <w:tab/>
            </w:r>
            <w:r>
              <w:rPr>
                <w:noProof/>
                <w:webHidden/>
              </w:rPr>
              <w:fldChar w:fldCharType="begin"/>
            </w:r>
            <w:r>
              <w:rPr>
                <w:noProof/>
                <w:webHidden/>
              </w:rPr>
              <w:instrText xml:space="preserve"> PAGEREF _Toc172195200 \h </w:instrText>
            </w:r>
            <w:r>
              <w:rPr>
                <w:noProof/>
                <w:webHidden/>
              </w:rPr>
            </w:r>
            <w:r>
              <w:rPr>
                <w:noProof/>
                <w:webHidden/>
              </w:rPr>
              <w:fldChar w:fldCharType="separate"/>
            </w:r>
            <w:r>
              <w:rPr>
                <w:noProof/>
                <w:webHidden/>
              </w:rPr>
              <w:t>9</w:t>
            </w:r>
            <w:r>
              <w:rPr>
                <w:noProof/>
                <w:webHidden/>
              </w:rPr>
              <w:fldChar w:fldCharType="end"/>
            </w:r>
          </w:hyperlink>
        </w:p>
        <w:p w14:paraId="177A7F86" w14:textId="0A170B52" w:rsidR="008B5E60" w:rsidRDefault="008B5E60">
          <w:pPr>
            <w:pStyle w:val="TOC2"/>
            <w:tabs>
              <w:tab w:val="left" w:pos="960"/>
              <w:tab w:val="right" w:leader="dot" w:pos="9628"/>
            </w:tabs>
            <w:rPr>
              <w:noProof/>
              <w:kern w:val="2"/>
              <w:szCs w:val="24"/>
              <w:lang w:val="en-US" w:eastAsia="en-US"/>
              <w14:ligatures w14:val="standardContextual"/>
            </w:rPr>
          </w:pPr>
          <w:hyperlink w:anchor="_Toc172195201" w:history="1">
            <w:r w:rsidRPr="0037574F">
              <w:rPr>
                <w:rStyle w:val="Hyperlink"/>
                <w:noProof/>
              </w:rPr>
              <w:t>5.2</w:t>
            </w:r>
            <w:r>
              <w:rPr>
                <w:noProof/>
                <w:kern w:val="2"/>
                <w:szCs w:val="24"/>
                <w:lang w:val="en-US" w:eastAsia="en-US"/>
                <w14:ligatures w14:val="standardContextual"/>
              </w:rPr>
              <w:tab/>
            </w:r>
            <w:r w:rsidRPr="0037574F">
              <w:rPr>
                <w:rStyle w:val="Hyperlink"/>
                <w:noProof/>
              </w:rPr>
              <w:t>Reflection</w:t>
            </w:r>
            <w:r>
              <w:rPr>
                <w:noProof/>
                <w:webHidden/>
              </w:rPr>
              <w:tab/>
            </w:r>
            <w:r>
              <w:rPr>
                <w:noProof/>
                <w:webHidden/>
              </w:rPr>
              <w:fldChar w:fldCharType="begin"/>
            </w:r>
            <w:r>
              <w:rPr>
                <w:noProof/>
                <w:webHidden/>
              </w:rPr>
              <w:instrText xml:space="preserve"> PAGEREF _Toc172195201 \h </w:instrText>
            </w:r>
            <w:r>
              <w:rPr>
                <w:noProof/>
                <w:webHidden/>
              </w:rPr>
            </w:r>
            <w:r>
              <w:rPr>
                <w:noProof/>
                <w:webHidden/>
              </w:rPr>
              <w:fldChar w:fldCharType="separate"/>
            </w:r>
            <w:r>
              <w:rPr>
                <w:noProof/>
                <w:webHidden/>
              </w:rPr>
              <w:t>9</w:t>
            </w:r>
            <w:r>
              <w:rPr>
                <w:noProof/>
                <w:webHidden/>
              </w:rPr>
              <w:fldChar w:fldCharType="end"/>
            </w:r>
          </w:hyperlink>
        </w:p>
        <w:p w14:paraId="517AFDE3" w14:textId="4FE01EFE" w:rsidR="008B5E60" w:rsidRDefault="008B5E60">
          <w:pPr>
            <w:pStyle w:val="TOC1"/>
            <w:tabs>
              <w:tab w:val="right" w:leader="dot" w:pos="9628"/>
            </w:tabs>
            <w:rPr>
              <w:noProof/>
              <w:kern w:val="2"/>
              <w:szCs w:val="24"/>
              <w:lang w:val="en-US" w:eastAsia="en-US"/>
              <w14:ligatures w14:val="standardContextual"/>
            </w:rPr>
          </w:pPr>
          <w:hyperlink w:anchor="_Toc172195202" w:history="1">
            <w:r w:rsidRPr="0037574F">
              <w:rPr>
                <w:rStyle w:val="Hyperlink"/>
                <w:noProof/>
              </w:rPr>
              <w:t>References</w:t>
            </w:r>
            <w:r>
              <w:rPr>
                <w:noProof/>
                <w:webHidden/>
              </w:rPr>
              <w:tab/>
            </w:r>
            <w:r>
              <w:rPr>
                <w:noProof/>
                <w:webHidden/>
              </w:rPr>
              <w:fldChar w:fldCharType="begin"/>
            </w:r>
            <w:r>
              <w:rPr>
                <w:noProof/>
                <w:webHidden/>
              </w:rPr>
              <w:instrText xml:space="preserve"> PAGEREF _Toc172195202 \h </w:instrText>
            </w:r>
            <w:r>
              <w:rPr>
                <w:noProof/>
                <w:webHidden/>
              </w:rPr>
            </w:r>
            <w:r>
              <w:rPr>
                <w:noProof/>
                <w:webHidden/>
              </w:rPr>
              <w:fldChar w:fldCharType="separate"/>
            </w:r>
            <w:r>
              <w:rPr>
                <w:noProof/>
                <w:webHidden/>
              </w:rPr>
              <w:t>11</w:t>
            </w:r>
            <w:r>
              <w:rPr>
                <w:noProof/>
                <w:webHidden/>
              </w:rPr>
              <w:fldChar w:fldCharType="end"/>
            </w:r>
          </w:hyperlink>
        </w:p>
        <w:p w14:paraId="766ACEDE" w14:textId="04232F34" w:rsidR="008B5E60" w:rsidRDefault="008B5E60">
          <w:pPr>
            <w:pStyle w:val="TOC1"/>
            <w:tabs>
              <w:tab w:val="right" w:leader="dot" w:pos="9628"/>
            </w:tabs>
            <w:rPr>
              <w:noProof/>
              <w:kern w:val="2"/>
              <w:szCs w:val="24"/>
              <w:lang w:val="en-US" w:eastAsia="en-US"/>
              <w14:ligatures w14:val="standardContextual"/>
            </w:rPr>
          </w:pPr>
          <w:hyperlink w:anchor="_Toc172195203" w:history="1">
            <w:r w:rsidRPr="0037574F">
              <w:rPr>
                <w:rStyle w:val="Hyperlink"/>
                <w:noProof/>
              </w:rPr>
              <w:t>Appendices</w:t>
            </w:r>
            <w:r>
              <w:rPr>
                <w:noProof/>
                <w:webHidden/>
              </w:rPr>
              <w:tab/>
            </w:r>
            <w:r>
              <w:rPr>
                <w:noProof/>
                <w:webHidden/>
              </w:rPr>
              <w:fldChar w:fldCharType="begin"/>
            </w:r>
            <w:r>
              <w:rPr>
                <w:noProof/>
                <w:webHidden/>
              </w:rPr>
              <w:instrText xml:space="preserve"> PAGEREF _Toc172195203 \h </w:instrText>
            </w:r>
            <w:r>
              <w:rPr>
                <w:noProof/>
                <w:webHidden/>
              </w:rPr>
            </w:r>
            <w:r>
              <w:rPr>
                <w:noProof/>
                <w:webHidden/>
              </w:rPr>
              <w:fldChar w:fldCharType="separate"/>
            </w:r>
            <w:r>
              <w:rPr>
                <w:noProof/>
                <w:webHidden/>
              </w:rPr>
              <w:t>I</w:t>
            </w:r>
            <w:r>
              <w:rPr>
                <w:noProof/>
                <w:webHidden/>
              </w:rPr>
              <w:fldChar w:fldCharType="end"/>
            </w:r>
          </w:hyperlink>
        </w:p>
        <w:p w14:paraId="7A8F1FF1" w14:textId="63A8855E" w:rsidR="008B5E60" w:rsidRDefault="008B5E60">
          <w:pPr>
            <w:pStyle w:val="TOC1"/>
            <w:tabs>
              <w:tab w:val="right" w:leader="dot" w:pos="9628"/>
            </w:tabs>
            <w:rPr>
              <w:noProof/>
              <w:kern w:val="2"/>
              <w:szCs w:val="24"/>
              <w:lang w:val="en-US" w:eastAsia="en-US"/>
              <w14:ligatures w14:val="standardContextual"/>
            </w:rPr>
          </w:pPr>
          <w:hyperlink w:anchor="_Toc172195204" w:history="1">
            <w:r w:rsidRPr="0037574F">
              <w:rPr>
                <w:rStyle w:val="Hyperlink"/>
                <w:noProof/>
              </w:rPr>
              <w:t>Appendix A: Project Proposal</w:t>
            </w:r>
            <w:r>
              <w:rPr>
                <w:noProof/>
                <w:webHidden/>
              </w:rPr>
              <w:tab/>
            </w:r>
            <w:r>
              <w:rPr>
                <w:noProof/>
                <w:webHidden/>
              </w:rPr>
              <w:fldChar w:fldCharType="begin"/>
            </w:r>
            <w:r>
              <w:rPr>
                <w:noProof/>
                <w:webHidden/>
              </w:rPr>
              <w:instrText xml:space="preserve"> PAGEREF _Toc172195204 \h </w:instrText>
            </w:r>
            <w:r>
              <w:rPr>
                <w:noProof/>
                <w:webHidden/>
              </w:rPr>
            </w:r>
            <w:r>
              <w:rPr>
                <w:noProof/>
                <w:webHidden/>
              </w:rPr>
              <w:fldChar w:fldCharType="separate"/>
            </w:r>
            <w:r>
              <w:rPr>
                <w:noProof/>
                <w:webHidden/>
              </w:rPr>
              <w:t>II</w:t>
            </w:r>
            <w:r>
              <w:rPr>
                <w:noProof/>
                <w:webHidden/>
              </w:rPr>
              <w:fldChar w:fldCharType="end"/>
            </w:r>
          </w:hyperlink>
        </w:p>
        <w:p w14:paraId="5FC96625" w14:textId="25016DEB" w:rsidR="008B5E60" w:rsidRDefault="008B5E60">
          <w:pPr>
            <w:pStyle w:val="TOC1"/>
            <w:tabs>
              <w:tab w:val="right" w:leader="dot" w:pos="9628"/>
            </w:tabs>
            <w:rPr>
              <w:noProof/>
              <w:kern w:val="2"/>
              <w:szCs w:val="24"/>
              <w:lang w:val="en-US" w:eastAsia="en-US"/>
              <w14:ligatures w14:val="standardContextual"/>
            </w:rPr>
          </w:pPr>
          <w:hyperlink w:anchor="_Toc172195205" w:history="1">
            <w:r w:rsidRPr="0037574F">
              <w:rPr>
                <w:rStyle w:val="Hyperlink"/>
                <w:noProof/>
              </w:rPr>
              <w:t>Appendix B: Project Management</w:t>
            </w:r>
            <w:r>
              <w:rPr>
                <w:noProof/>
                <w:webHidden/>
              </w:rPr>
              <w:tab/>
            </w:r>
            <w:r>
              <w:rPr>
                <w:noProof/>
                <w:webHidden/>
              </w:rPr>
              <w:fldChar w:fldCharType="begin"/>
            </w:r>
            <w:r>
              <w:rPr>
                <w:noProof/>
                <w:webHidden/>
              </w:rPr>
              <w:instrText xml:space="preserve"> PAGEREF _Toc172195205 \h </w:instrText>
            </w:r>
            <w:r>
              <w:rPr>
                <w:noProof/>
                <w:webHidden/>
              </w:rPr>
            </w:r>
            <w:r>
              <w:rPr>
                <w:noProof/>
                <w:webHidden/>
              </w:rPr>
              <w:fldChar w:fldCharType="separate"/>
            </w:r>
            <w:r>
              <w:rPr>
                <w:noProof/>
                <w:webHidden/>
              </w:rPr>
              <w:t>III</w:t>
            </w:r>
            <w:r>
              <w:rPr>
                <w:noProof/>
                <w:webHidden/>
              </w:rPr>
              <w:fldChar w:fldCharType="end"/>
            </w:r>
          </w:hyperlink>
        </w:p>
        <w:p w14:paraId="4C60948C" w14:textId="7AE5B92C" w:rsidR="008B5E60" w:rsidRDefault="008B5E60">
          <w:pPr>
            <w:pStyle w:val="TOC1"/>
            <w:tabs>
              <w:tab w:val="right" w:leader="dot" w:pos="9628"/>
            </w:tabs>
            <w:rPr>
              <w:noProof/>
              <w:kern w:val="2"/>
              <w:szCs w:val="24"/>
              <w:lang w:val="en-US" w:eastAsia="en-US"/>
              <w14:ligatures w14:val="standardContextual"/>
            </w:rPr>
          </w:pPr>
          <w:hyperlink w:anchor="_Toc172195206" w:history="1">
            <w:r w:rsidRPr="0037574F">
              <w:rPr>
                <w:rStyle w:val="Hyperlink"/>
                <w:noProof/>
              </w:rPr>
              <w:t>Appendix C: Artefact/Dataset</w:t>
            </w:r>
            <w:r>
              <w:rPr>
                <w:noProof/>
                <w:webHidden/>
              </w:rPr>
              <w:tab/>
            </w:r>
            <w:r>
              <w:rPr>
                <w:noProof/>
                <w:webHidden/>
              </w:rPr>
              <w:fldChar w:fldCharType="begin"/>
            </w:r>
            <w:r>
              <w:rPr>
                <w:noProof/>
                <w:webHidden/>
              </w:rPr>
              <w:instrText xml:space="preserve"> PAGEREF _Toc172195206 \h </w:instrText>
            </w:r>
            <w:r>
              <w:rPr>
                <w:noProof/>
                <w:webHidden/>
              </w:rPr>
            </w:r>
            <w:r>
              <w:rPr>
                <w:noProof/>
                <w:webHidden/>
              </w:rPr>
              <w:fldChar w:fldCharType="separate"/>
            </w:r>
            <w:r>
              <w:rPr>
                <w:noProof/>
                <w:webHidden/>
              </w:rPr>
              <w:t>IV</w:t>
            </w:r>
            <w:r>
              <w:rPr>
                <w:noProof/>
                <w:webHidden/>
              </w:rPr>
              <w:fldChar w:fldCharType="end"/>
            </w:r>
          </w:hyperlink>
        </w:p>
        <w:p w14:paraId="302FA969" w14:textId="5F5AD3CA" w:rsidR="008B5E60" w:rsidRDefault="008B5E60">
          <w:pPr>
            <w:pStyle w:val="TOC1"/>
            <w:tabs>
              <w:tab w:val="right" w:leader="dot" w:pos="9628"/>
            </w:tabs>
            <w:rPr>
              <w:noProof/>
              <w:kern w:val="2"/>
              <w:szCs w:val="24"/>
              <w:lang w:val="en-US" w:eastAsia="en-US"/>
              <w14:ligatures w14:val="standardContextual"/>
            </w:rPr>
          </w:pPr>
          <w:hyperlink w:anchor="_Toc172195207" w:history="1">
            <w:r w:rsidRPr="0037574F">
              <w:rPr>
                <w:rStyle w:val="Hyperlink"/>
                <w:noProof/>
              </w:rPr>
              <w:t>Appendix D: Screencast</w:t>
            </w:r>
            <w:r>
              <w:rPr>
                <w:noProof/>
                <w:webHidden/>
              </w:rPr>
              <w:tab/>
            </w:r>
            <w:r>
              <w:rPr>
                <w:noProof/>
                <w:webHidden/>
              </w:rPr>
              <w:fldChar w:fldCharType="begin"/>
            </w:r>
            <w:r>
              <w:rPr>
                <w:noProof/>
                <w:webHidden/>
              </w:rPr>
              <w:instrText xml:space="preserve"> PAGEREF _Toc172195207 \h </w:instrText>
            </w:r>
            <w:r>
              <w:rPr>
                <w:noProof/>
                <w:webHidden/>
              </w:rPr>
            </w:r>
            <w:r>
              <w:rPr>
                <w:noProof/>
                <w:webHidden/>
              </w:rPr>
              <w:fldChar w:fldCharType="separate"/>
            </w:r>
            <w:r>
              <w:rPr>
                <w:noProof/>
                <w:webHidden/>
              </w:rPr>
              <w:t>V</w:t>
            </w:r>
            <w:r>
              <w:rPr>
                <w:noProof/>
                <w:webHidden/>
              </w:rPr>
              <w:fldChar w:fldCharType="end"/>
            </w:r>
          </w:hyperlink>
        </w:p>
        <w:p w14:paraId="3ABE8B74" w14:textId="2F82DFDC" w:rsidR="004D4978" w:rsidRPr="00607F45" w:rsidRDefault="00100237">
          <w:r w:rsidRPr="00607F45">
            <w:rPr>
              <w:b/>
              <w:bCs/>
            </w:rPr>
            <w:fldChar w:fldCharType="end"/>
          </w:r>
        </w:p>
      </w:sdtContent>
    </w:sdt>
    <w:p w14:paraId="3AF8BEBA" w14:textId="77777777" w:rsidR="005F5DF8" w:rsidRPr="00607F45" w:rsidRDefault="005F5DF8" w:rsidP="005F5DF8"/>
    <w:p w14:paraId="73B9BA63" w14:textId="70CB1889" w:rsidR="005F5DF8" w:rsidRPr="00607F45" w:rsidRDefault="005F5DF8" w:rsidP="005F5DF8">
      <w:pPr>
        <w:pStyle w:val="Guidancenotes"/>
      </w:pPr>
      <w:r w:rsidRPr="00607F45">
        <w:t xml:space="preserve">This contents page is automated based on your heading styles. It will bring in the heading and page number of any content using the </w:t>
      </w:r>
      <w:r w:rsidRPr="00607F45">
        <w:rPr>
          <w:i/>
          <w:iCs/>
        </w:rPr>
        <w:t xml:space="preserve">Heading 1, Heading 2 </w:t>
      </w:r>
      <w:r w:rsidRPr="00607F45">
        <w:t xml:space="preserve">or </w:t>
      </w:r>
      <w:r w:rsidRPr="00607F45">
        <w:rPr>
          <w:i/>
          <w:iCs/>
        </w:rPr>
        <w:t>Heading 3</w:t>
      </w:r>
      <w:r w:rsidRPr="00607F45">
        <w:t xml:space="preserve"> style</w:t>
      </w:r>
      <w:r w:rsidR="00A41616" w:rsidRPr="00607F45">
        <w:t>s</w:t>
      </w:r>
      <w:r w:rsidRPr="00607F45">
        <w:t xml:space="preserve">. To update the table, you need to </w:t>
      </w:r>
      <w:r w:rsidR="00CA0E42">
        <w:t>right-click</w:t>
      </w:r>
      <w:r w:rsidRPr="00607F45">
        <w:t xml:space="preserve"> on this table and choose </w:t>
      </w:r>
      <w:r w:rsidR="00CA0E42">
        <w:t xml:space="preserve">the </w:t>
      </w:r>
      <w:r w:rsidRPr="00607F45">
        <w:t xml:space="preserve">update field. </w:t>
      </w:r>
    </w:p>
    <w:p w14:paraId="3730597B" w14:textId="77777777" w:rsidR="005F5DF8" w:rsidRPr="00607F45" w:rsidRDefault="005F5DF8" w:rsidP="005F5DF8"/>
    <w:p w14:paraId="54E5A4B7" w14:textId="77777777" w:rsidR="00990BAD" w:rsidRPr="00607F45" w:rsidRDefault="00990BAD">
      <w:pPr>
        <w:spacing w:after="160" w:line="259" w:lineRule="auto"/>
        <w:rPr>
          <w:rFonts w:asciiTheme="majorHAnsi" w:eastAsiaTheme="majorEastAsia" w:hAnsiTheme="majorHAnsi" w:cstheme="majorBidi"/>
          <w:b/>
          <w:color w:val="000000" w:themeColor="text1"/>
          <w:sz w:val="28"/>
          <w:szCs w:val="26"/>
        </w:rPr>
      </w:pPr>
      <w:r w:rsidRPr="00607F45">
        <w:br w:type="page"/>
      </w:r>
    </w:p>
    <w:p w14:paraId="08ECE2F1" w14:textId="77777777" w:rsidR="002B750B" w:rsidRPr="00607F45" w:rsidRDefault="002B750B" w:rsidP="00CA0E42">
      <w:pPr>
        <w:pStyle w:val="Headingbackmatter"/>
      </w:pPr>
      <w:bookmarkStart w:id="14" w:name="_Toc172195183"/>
      <w:r w:rsidRPr="00607F45">
        <w:lastRenderedPageBreak/>
        <w:t>List of Figures</w:t>
      </w:r>
      <w:bookmarkEnd w:id="14"/>
    </w:p>
    <w:p w14:paraId="3BCA12AF" w14:textId="1272EFA7" w:rsidR="005F5DF8" w:rsidRPr="00607F45" w:rsidRDefault="005F5DF8" w:rsidP="005F5DF8">
      <w:pPr>
        <w:pStyle w:val="Guidancenotes"/>
      </w:pPr>
      <w:r w:rsidRPr="00607F45">
        <w:t xml:space="preserve">This list of figures is automated based on your use of captions (found in the references ribbon). It will bring in any caption that uses the ‘Figure’ label. To update the list above, you need to </w:t>
      </w:r>
      <w:r w:rsidR="00CA0E42">
        <w:t>right-click</w:t>
      </w:r>
      <w:r w:rsidRPr="00607F45">
        <w:t xml:space="preserve"> on this list and choose </w:t>
      </w:r>
      <w:r w:rsidR="00F52EA1" w:rsidRPr="00607F45">
        <w:t>Update Field</w:t>
      </w:r>
      <w:r w:rsidRPr="00607F45">
        <w:t xml:space="preserve">. </w:t>
      </w:r>
    </w:p>
    <w:p w14:paraId="523B9685" w14:textId="77777777" w:rsidR="005F5DF8" w:rsidRPr="00607F45" w:rsidRDefault="005F5DF8" w:rsidP="005F5DF8"/>
    <w:p w14:paraId="5014D175" w14:textId="77777777" w:rsidR="005F5DF8" w:rsidRPr="00607F45" w:rsidRDefault="005F5DF8" w:rsidP="00EF5D31"/>
    <w:p w14:paraId="49B44873" w14:textId="77777777" w:rsidR="002B750B" w:rsidRPr="00607F45" w:rsidRDefault="002B750B" w:rsidP="00CA0E42">
      <w:pPr>
        <w:pStyle w:val="Headingbackmatter"/>
      </w:pPr>
      <w:bookmarkStart w:id="15" w:name="_Toc172195184"/>
      <w:r w:rsidRPr="00607F45">
        <w:lastRenderedPageBreak/>
        <w:t>List of Tables</w:t>
      </w:r>
      <w:bookmarkEnd w:id="15"/>
    </w:p>
    <w:p w14:paraId="1C54C307" w14:textId="1BF61D24" w:rsidR="005F5DF8" w:rsidRPr="00607F45" w:rsidRDefault="005F5DF8" w:rsidP="005F5DF8">
      <w:pPr>
        <w:pStyle w:val="Guidancenotes"/>
      </w:pPr>
      <w:r w:rsidRPr="00607F45">
        <w:t xml:space="preserve">This list of tables is automated based on your use of captions (found in the references ribbon). It will bring in any caption that uses the ‘Table’ label. To update the list above, you need to </w:t>
      </w:r>
      <w:r w:rsidR="00DD17C4" w:rsidRPr="00607F45">
        <w:t>right-click</w:t>
      </w:r>
      <w:r w:rsidRPr="00607F45">
        <w:t xml:space="preserve"> on this list and choose </w:t>
      </w:r>
      <w:r w:rsidR="00F52EA1" w:rsidRPr="00607F45">
        <w:t>Update Field</w:t>
      </w:r>
      <w:r w:rsidRPr="00607F45">
        <w:t xml:space="preserve">. </w:t>
      </w:r>
    </w:p>
    <w:p w14:paraId="7ACAB5A9" w14:textId="77777777" w:rsidR="005F5DF8" w:rsidRPr="00607F45" w:rsidRDefault="005F5DF8" w:rsidP="005F5DF8"/>
    <w:p w14:paraId="326D3390" w14:textId="77777777" w:rsidR="008370C4" w:rsidRPr="00607F45" w:rsidRDefault="008370C4" w:rsidP="00EF5D31"/>
    <w:p w14:paraId="225FDC0D" w14:textId="77777777" w:rsidR="00671324" w:rsidRPr="00607F45" w:rsidRDefault="00671324" w:rsidP="00EF5D31"/>
    <w:p w14:paraId="081E4220" w14:textId="77777777" w:rsidR="00343771" w:rsidRPr="00607F45" w:rsidRDefault="00343771" w:rsidP="00EF5D31"/>
    <w:p w14:paraId="0BDB8970" w14:textId="77777777" w:rsidR="00836763" w:rsidRPr="00607F45" w:rsidRDefault="00836763" w:rsidP="00EF5D31">
      <w:pPr>
        <w:sectPr w:rsidR="00836763" w:rsidRPr="00607F45" w:rsidSect="00E126FF">
          <w:footerReference w:type="default" r:id="rId8"/>
          <w:pgSz w:w="11906" w:h="16838"/>
          <w:pgMar w:top="1134" w:right="1134" w:bottom="1134" w:left="1134" w:header="709" w:footer="709" w:gutter="0"/>
          <w:pgNumType w:fmt="lowerRoman" w:start="1"/>
          <w:cols w:space="708"/>
          <w:titlePg/>
          <w:docGrid w:linePitch="360"/>
        </w:sectPr>
      </w:pPr>
    </w:p>
    <w:p w14:paraId="00344FEE" w14:textId="77777777" w:rsidR="00EF373B" w:rsidRPr="00607F45" w:rsidRDefault="00EF373B" w:rsidP="00EF373B">
      <w:pPr>
        <w:pStyle w:val="Heading1"/>
        <w:rPr>
          <w:noProof w:val="0"/>
        </w:rPr>
      </w:pPr>
      <w:bookmarkStart w:id="16" w:name="_Toc22120114"/>
      <w:bookmarkStart w:id="17" w:name="_Toc172195185"/>
      <w:r w:rsidRPr="00607F45">
        <w:rPr>
          <w:noProof w:val="0"/>
        </w:rPr>
        <w:lastRenderedPageBreak/>
        <w:t>Introduction</w:t>
      </w:r>
      <w:bookmarkEnd w:id="16"/>
      <w:bookmarkEnd w:id="17"/>
    </w:p>
    <w:p w14:paraId="71EB0073" w14:textId="77777777" w:rsidR="00EF373B" w:rsidRDefault="00EF373B" w:rsidP="00EF373B">
      <w:r w:rsidRPr="00607F45">
        <w:t>Insert your text here</w:t>
      </w:r>
    </w:p>
    <w:p w14:paraId="3A493705" w14:textId="77777777" w:rsidR="00003C2E" w:rsidRDefault="00003C2E" w:rsidP="00003C2E">
      <w:pPr>
        <w:pStyle w:val="Guidancenotes"/>
      </w:pPr>
      <w:r w:rsidRPr="00003C2E">
        <w:t>GUIDANCE: Up to 1000 words</w:t>
      </w:r>
      <w:r>
        <w:rPr>
          <w:color w:val="7F7F7F" w:themeColor="text1" w:themeTint="80"/>
        </w:rPr>
        <w:br/>
      </w:r>
      <w:r w:rsidRPr="00083703">
        <w:t xml:space="preserve">An initial paragraph introducing the project context and idea. </w:t>
      </w:r>
    </w:p>
    <w:p w14:paraId="6445923E" w14:textId="41DE57D4" w:rsidR="00A74FC5" w:rsidRPr="00A74FC5" w:rsidRDefault="00A74FC5" w:rsidP="00A74FC5">
      <w:pPr>
        <w:pStyle w:val="Guidancenotes"/>
      </w:pPr>
      <w:r w:rsidRPr="00A74FC5">
        <w:rPr>
          <w:b/>
          <w:bCs/>
        </w:rPr>
        <w:t>Writing Style</w:t>
      </w:r>
      <w:r w:rsidRPr="00A74FC5">
        <w:br/>
        <w:t xml:space="preserve">Your report should be written from a </w:t>
      </w:r>
      <w:r w:rsidR="00D56578">
        <w:t>third-person</w:t>
      </w:r>
      <w:r w:rsidRPr="00A74FC5">
        <w:t xml:space="preserve">, observational perspective. Do not use the following terms: </w:t>
      </w:r>
    </w:p>
    <w:tbl>
      <w:tblPr>
        <w:tblStyle w:val="TableGrid"/>
        <w:tblW w:w="4861"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36"/>
        <w:gridCol w:w="2335"/>
        <w:gridCol w:w="2335"/>
        <w:gridCol w:w="2335"/>
      </w:tblGrid>
      <w:tr w:rsidR="00A74FC5" w:rsidRPr="00A74FC5" w14:paraId="07AEF58E" w14:textId="77777777" w:rsidTr="00A74FC5">
        <w:trPr>
          <w:trHeight w:val="2270"/>
        </w:trPr>
        <w:tc>
          <w:tcPr>
            <w:tcW w:w="2335" w:type="dxa"/>
          </w:tcPr>
          <w:p w14:paraId="5C083135" w14:textId="77777777" w:rsidR="00A74FC5" w:rsidRPr="00A74FC5" w:rsidRDefault="00A74FC5" w:rsidP="00A74FC5">
            <w:pPr>
              <w:pStyle w:val="Guidancenotes"/>
            </w:pPr>
            <w:r w:rsidRPr="00A74FC5">
              <w:t>I</w:t>
            </w:r>
          </w:p>
          <w:p w14:paraId="4154B28B" w14:textId="77777777" w:rsidR="00A74FC5" w:rsidRPr="00A74FC5" w:rsidRDefault="00A74FC5" w:rsidP="00A74FC5">
            <w:pPr>
              <w:pStyle w:val="Guidancenotes"/>
            </w:pPr>
            <w:r w:rsidRPr="00A74FC5">
              <w:t>Me</w:t>
            </w:r>
          </w:p>
          <w:p w14:paraId="695254BD" w14:textId="77777777" w:rsidR="00A74FC5" w:rsidRPr="00A74FC5" w:rsidRDefault="00A74FC5" w:rsidP="00A74FC5">
            <w:pPr>
              <w:pStyle w:val="Guidancenotes"/>
            </w:pPr>
            <w:r w:rsidRPr="00A74FC5">
              <w:t>My</w:t>
            </w:r>
          </w:p>
          <w:p w14:paraId="1689B320" w14:textId="77777777" w:rsidR="00A74FC5" w:rsidRPr="00A74FC5" w:rsidRDefault="00A74FC5" w:rsidP="00A74FC5">
            <w:pPr>
              <w:pStyle w:val="Guidancenotes"/>
            </w:pPr>
            <w:r w:rsidRPr="00A74FC5">
              <w:t>Mine</w:t>
            </w:r>
          </w:p>
          <w:p w14:paraId="3BA98BA5" w14:textId="77777777" w:rsidR="00A74FC5" w:rsidRPr="00A74FC5" w:rsidRDefault="00A74FC5" w:rsidP="00A74FC5">
            <w:pPr>
              <w:pStyle w:val="Guidancenotes"/>
            </w:pPr>
            <w:r w:rsidRPr="00A74FC5">
              <w:t>We</w:t>
            </w:r>
          </w:p>
          <w:p w14:paraId="725F1B8B" w14:textId="77777777" w:rsidR="00A74FC5" w:rsidRPr="00A74FC5" w:rsidRDefault="00A74FC5" w:rsidP="00A74FC5">
            <w:pPr>
              <w:pStyle w:val="Guidancenotes"/>
            </w:pPr>
            <w:r w:rsidRPr="00A74FC5">
              <w:t>I believe</w:t>
            </w:r>
          </w:p>
          <w:p w14:paraId="45B0A532" w14:textId="77777777" w:rsidR="00A74FC5" w:rsidRPr="00A74FC5" w:rsidRDefault="00A74FC5" w:rsidP="00A74FC5">
            <w:pPr>
              <w:pStyle w:val="Guidancenotes"/>
            </w:pPr>
            <w:r w:rsidRPr="00A74FC5">
              <w:t>In my opinion</w:t>
            </w:r>
          </w:p>
          <w:p w14:paraId="24BE5931" w14:textId="77777777" w:rsidR="00A74FC5" w:rsidRPr="00A74FC5" w:rsidRDefault="00A74FC5" w:rsidP="00A74FC5">
            <w:pPr>
              <w:pStyle w:val="Guidancenotes"/>
            </w:pPr>
            <w:r w:rsidRPr="00A74FC5">
              <w:t xml:space="preserve">According to me </w:t>
            </w:r>
          </w:p>
          <w:p w14:paraId="3570611A" w14:textId="77777777" w:rsidR="00A74FC5" w:rsidRPr="00A74FC5" w:rsidRDefault="00A74FC5" w:rsidP="00A74FC5">
            <w:pPr>
              <w:pStyle w:val="Guidancenotes"/>
            </w:pPr>
          </w:p>
        </w:tc>
        <w:tc>
          <w:tcPr>
            <w:tcW w:w="2335" w:type="dxa"/>
          </w:tcPr>
          <w:p w14:paraId="3349F40B" w14:textId="77777777" w:rsidR="00A74FC5" w:rsidRPr="00A74FC5" w:rsidRDefault="00A74FC5" w:rsidP="00A74FC5">
            <w:pPr>
              <w:pStyle w:val="Guidancenotes"/>
            </w:pPr>
            <w:r w:rsidRPr="00A74FC5">
              <w:t>Our</w:t>
            </w:r>
          </w:p>
          <w:p w14:paraId="37241C6B" w14:textId="77777777" w:rsidR="00A74FC5" w:rsidRPr="00A74FC5" w:rsidRDefault="00A74FC5" w:rsidP="00A74FC5">
            <w:pPr>
              <w:pStyle w:val="Guidancenotes"/>
            </w:pPr>
            <w:r w:rsidRPr="00A74FC5">
              <w:t>Us</w:t>
            </w:r>
          </w:p>
          <w:p w14:paraId="7F630737" w14:textId="77777777" w:rsidR="00A74FC5" w:rsidRPr="00A74FC5" w:rsidRDefault="00A74FC5" w:rsidP="00A74FC5">
            <w:pPr>
              <w:pStyle w:val="Guidancenotes"/>
            </w:pPr>
            <w:r w:rsidRPr="00A74FC5">
              <w:t>Ours</w:t>
            </w:r>
          </w:p>
          <w:p w14:paraId="1518BAB9" w14:textId="77777777" w:rsidR="00A74FC5" w:rsidRPr="00A74FC5" w:rsidRDefault="00A74FC5" w:rsidP="00A74FC5">
            <w:pPr>
              <w:pStyle w:val="Guidancenotes"/>
            </w:pPr>
            <w:r w:rsidRPr="00A74FC5">
              <w:t>Myself</w:t>
            </w:r>
          </w:p>
          <w:p w14:paraId="70C01ADA" w14:textId="77777777" w:rsidR="00A74FC5" w:rsidRPr="00A74FC5" w:rsidRDefault="00A74FC5" w:rsidP="00A74FC5">
            <w:pPr>
              <w:pStyle w:val="Guidancenotes"/>
            </w:pPr>
            <w:r w:rsidRPr="00A74FC5">
              <w:t>We're</w:t>
            </w:r>
          </w:p>
          <w:p w14:paraId="14D3209F" w14:textId="77777777" w:rsidR="00A74FC5" w:rsidRPr="00A74FC5" w:rsidRDefault="00A74FC5" w:rsidP="00A74FC5">
            <w:pPr>
              <w:pStyle w:val="Guidancenotes"/>
            </w:pPr>
            <w:r w:rsidRPr="00A74FC5">
              <w:t>I feel</w:t>
            </w:r>
          </w:p>
          <w:p w14:paraId="02973E52" w14:textId="77777777" w:rsidR="00A74FC5" w:rsidRPr="00A74FC5" w:rsidRDefault="00A74FC5" w:rsidP="00A74FC5">
            <w:pPr>
              <w:pStyle w:val="Guidancenotes"/>
            </w:pPr>
            <w:r w:rsidRPr="00A74FC5">
              <w:t>As I see it</w:t>
            </w:r>
          </w:p>
          <w:p w14:paraId="7F3E78FF" w14:textId="77777777" w:rsidR="00A74FC5" w:rsidRPr="00A74FC5" w:rsidRDefault="00A74FC5" w:rsidP="00A74FC5">
            <w:pPr>
              <w:pStyle w:val="Guidancenotes"/>
            </w:pPr>
          </w:p>
        </w:tc>
        <w:tc>
          <w:tcPr>
            <w:tcW w:w="2335" w:type="dxa"/>
          </w:tcPr>
          <w:p w14:paraId="1AB4CB19" w14:textId="77777777" w:rsidR="00A74FC5" w:rsidRPr="00A74FC5" w:rsidRDefault="00A74FC5" w:rsidP="00A74FC5">
            <w:pPr>
              <w:pStyle w:val="Guidancenotes"/>
            </w:pPr>
            <w:r w:rsidRPr="00A74FC5">
              <w:t>I'm</w:t>
            </w:r>
          </w:p>
          <w:p w14:paraId="24E03D40" w14:textId="77777777" w:rsidR="00A74FC5" w:rsidRPr="00A74FC5" w:rsidRDefault="00A74FC5" w:rsidP="00A74FC5">
            <w:pPr>
              <w:pStyle w:val="Guidancenotes"/>
            </w:pPr>
            <w:r w:rsidRPr="00A74FC5">
              <w:t>Ourselves</w:t>
            </w:r>
          </w:p>
          <w:p w14:paraId="499A7872" w14:textId="77777777" w:rsidR="00A74FC5" w:rsidRPr="00A74FC5" w:rsidRDefault="00A74FC5" w:rsidP="00A74FC5">
            <w:pPr>
              <w:pStyle w:val="Guidancenotes"/>
            </w:pPr>
            <w:r w:rsidRPr="00A74FC5">
              <w:t>We've</w:t>
            </w:r>
          </w:p>
          <w:p w14:paraId="460B9018" w14:textId="77777777" w:rsidR="00A74FC5" w:rsidRPr="00A74FC5" w:rsidRDefault="00A74FC5" w:rsidP="00A74FC5">
            <w:pPr>
              <w:pStyle w:val="Guidancenotes"/>
            </w:pPr>
            <w:r w:rsidRPr="00A74FC5">
              <w:t>I know</w:t>
            </w:r>
          </w:p>
          <w:p w14:paraId="44A3CB06" w14:textId="77777777" w:rsidR="00A74FC5" w:rsidRPr="00A74FC5" w:rsidRDefault="00A74FC5" w:rsidP="00A74FC5">
            <w:pPr>
              <w:pStyle w:val="Guidancenotes"/>
            </w:pPr>
            <w:r w:rsidRPr="00A74FC5">
              <w:t>As far as I'm concerned</w:t>
            </w:r>
          </w:p>
          <w:p w14:paraId="5AB08B02" w14:textId="77777777" w:rsidR="00A74FC5" w:rsidRPr="00A74FC5" w:rsidRDefault="00A74FC5" w:rsidP="00A74FC5">
            <w:pPr>
              <w:pStyle w:val="Guidancenotes"/>
            </w:pPr>
            <w:r w:rsidRPr="00A74FC5">
              <w:t>I think</w:t>
            </w:r>
          </w:p>
          <w:p w14:paraId="41D19FCC" w14:textId="77777777" w:rsidR="00A74FC5" w:rsidRPr="00A74FC5" w:rsidRDefault="00A74FC5" w:rsidP="00A74FC5">
            <w:pPr>
              <w:pStyle w:val="Guidancenotes"/>
            </w:pPr>
            <w:r w:rsidRPr="00A74FC5">
              <w:t>Personally</w:t>
            </w:r>
          </w:p>
        </w:tc>
        <w:tc>
          <w:tcPr>
            <w:tcW w:w="2335" w:type="dxa"/>
          </w:tcPr>
          <w:p w14:paraId="21EC274F" w14:textId="77777777" w:rsidR="00A74FC5" w:rsidRPr="00A74FC5" w:rsidRDefault="00A74FC5" w:rsidP="00A74FC5">
            <w:pPr>
              <w:pStyle w:val="Guidancenotes"/>
            </w:pPr>
            <w:r w:rsidRPr="00A74FC5">
              <w:t>I have</w:t>
            </w:r>
          </w:p>
          <w:p w14:paraId="7BACBF23" w14:textId="77777777" w:rsidR="00A74FC5" w:rsidRPr="00A74FC5" w:rsidRDefault="00A74FC5" w:rsidP="00A74FC5">
            <w:pPr>
              <w:pStyle w:val="Guidancenotes"/>
            </w:pPr>
            <w:r w:rsidRPr="00A74FC5">
              <w:t>I will</w:t>
            </w:r>
          </w:p>
          <w:p w14:paraId="2D2D9FD2" w14:textId="77777777" w:rsidR="00A74FC5" w:rsidRPr="00A74FC5" w:rsidRDefault="00A74FC5" w:rsidP="00A74FC5">
            <w:pPr>
              <w:pStyle w:val="Guidancenotes"/>
            </w:pPr>
            <w:r w:rsidRPr="00A74FC5">
              <w:t>We can</w:t>
            </w:r>
          </w:p>
          <w:p w14:paraId="4A5909BD" w14:textId="77777777" w:rsidR="00A74FC5" w:rsidRPr="00A74FC5" w:rsidRDefault="00A74FC5" w:rsidP="00A74FC5">
            <w:pPr>
              <w:pStyle w:val="Guidancenotes"/>
            </w:pPr>
            <w:r w:rsidRPr="00A74FC5">
              <w:t>Our experience</w:t>
            </w:r>
          </w:p>
          <w:p w14:paraId="54D77851" w14:textId="77777777" w:rsidR="00A74FC5" w:rsidRPr="00A74FC5" w:rsidRDefault="00A74FC5" w:rsidP="00A74FC5">
            <w:pPr>
              <w:pStyle w:val="Guidancenotes"/>
            </w:pPr>
            <w:r w:rsidRPr="00A74FC5">
              <w:t>From my point of view</w:t>
            </w:r>
          </w:p>
          <w:p w14:paraId="692FA167" w14:textId="77777777" w:rsidR="00A74FC5" w:rsidRPr="00A74FC5" w:rsidRDefault="00A74FC5" w:rsidP="00A74FC5">
            <w:pPr>
              <w:pStyle w:val="Guidancenotes"/>
            </w:pPr>
            <w:r w:rsidRPr="00A74FC5">
              <w:t>In my perspective</w:t>
            </w:r>
          </w:p>
          <w:p w14:paraId="634FCE6C" w14:textId="77777777" w:rsidR="00A74FC5" w:rsidRPr="00A74FC5" w:rsidRDefault="00A74FC5" w:rsidP="00A74FC5">
            <w:pPr>
              <w:pStyle w:val="Guidancenotes"/>
            </w:pPr>
          </w:p>
        </w:tc>
      </w:tr>
    </w:tbl>
    <w:p w14:paraId="5E0F06C6" w14:textId="77777777" w:rsidR="00A74FC5" w:rsidRPr="00A74FC5" w:rsidRDefault="00A74FC5" w:rsidP="00A74FC5">
      <w:pPr>
        <w:pStyle w:val="Guidancenotes"/>
      </w:pPr>
      <w:r w:rsidRPr="00A74FC5">
        <w:br/>
        <w:t xml:space="preserve">Do use or model from the following examples which are written from an observational third-person perspective: </w:t>
      </w:r>
    </w:p>
    <w:tbl>
      <w:tblPr>
        <w:tblStyle w:val="TableGrid"/>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223"/>
        <w:gridCol w:w="5385"/>
      </w:tblGrid>
      <w:tr w:rsidR="00A74FC5" w:rsidRPr="00A74FC5" w14:paraId="620B873F" w14:textId="77777777" w:rsidTr="008E02A6">
        <w:tc>
          <w:tcPr>
            <w:tcW w:w="3954" w:type="dxa"/>
          </w:tcPr>
          <w:p w14:paraId="0183D0FF" w14:textId="77777777" w:rsidR="00A74FC5" w:rsidRPr="00A74FC5" w:rsidRDefault="00A74FC5" w:rsidP="00A74FC5">
            <w:pPr>
              <w:pStyle w:val="Guidancenotes"/>
            </w:pPr>
            <w:r w:rsidRPr="00A74FC5">
              <w:t>"The researcher" or "the observer"</w:t>
            </w:r>
          </w:p>
          <w:p w14:paraId="38F56BCD" w14:textId="77777777" w:rsidR="00A74FC5" w:rsidRPr="00A74FC5" w:rsidRDefault="00A74FC5" w:rsidP="00A74FC5">
            <w:pPr>
              <w:pStyle w:val="Guidancenotes"/>
            </w:pPr>
            <w:r w:rsidRPr="00A74FC5">
              <w:t>"It was observed that..."</w:t>
            </w:r>
          </w:p>
          <w:p w14:paraId="3A3574E9" w14:textId="77777777" w:rsidR="00A74FC5" w:rsidRPr="00A74FC5" w:rsidRDefault="00A74FC5" w:rsidP="00A74FC5">
            <w:pPr>
              <w:pStyle w:val="Guidancenotes"/>
            </w:pPr>
            <w:r w:rsidRPr="00A74FC5">
              <w:t>"The data suggest..."</w:t>
            </w:r>
          </w:p>
          <w:p w14:paraId="2FD2E0FE" w14:textId="77777777" w:rsidR="00A74FC5" w:rsidRPr="00A74FC5" w:rsidRDefault="00A74FC5" w:rsidP="00A74FC5">
            <w:pPr>
              <w:pStyle w:val="Guidancenotes"/>
            </w:pPr>
            <w:r w:rsidRPr="00A74FC5">
              <w:t>"The experiment revealed..."</w:t>
            </w:r>
          </w:p>
          <w:p w14:paraId="480E3BA7" w14:textId="77777777" w:rsidR="00A74FC5" w:rsidRPr="00A74FC5" w:rsidRDefault="00A74FC5" w:rsidP="00A74FC5">
            <w:pPr>
              <w:pStyle w:val="Guidancenotes"/>
            </w:pPr>
            <w:r w:rsidRPr="00A74FC5">
              <w:t>"The results show..."</w:t>
            </w:r>
          </w:p>
          <w:p w14:paraId="6513452A" w14:textId="77777777" w:rsidR="00A74FC5" w:rsidRPr="00A74FC5" w:rsidRDefault="00A74FC5" w:rsidP="00A74FC5">
            <w:pPr>
              <w:pStyle w:val="Guidancenotes"/>
            </w:pPr>
            <w:r w:rsidRPr="00A74FC5">
              <w:t>"One can infer that..."</w:t>
            </w:r>
          </w:p>
          <w:p w14:paraId="2F5151BF" w14:textId="77777777" w:rsidR="00A74FC5" w:rsidRPr="00A74FC5" w:rsidRDefault="00A74FC5" w:rsidP="00A74FC5">
            <w:pPr>
              <w:pStyle w:val="Guidancenotes"/>
            </w:pPr>
            <w:r w:rsidRPr="00A74FC5">
              <w:t>"The study indicates..."</w:t>
            </w:r>
          </w:p>
          <w:p w14:paraId="5DB9DF08" w14:textId="77777777" w:rsidR="00A74FC5" w:rsidRPr="00A74FC5" w:rsidRDefault="00A74FC5" w:rsidP="00A74FC5">
            <w:pPr>
              <w:pStyle w:val="Guidancenotes"/>
            </w:pPr>
            <w:r w:rsidRPr="00A74FC5">
              <w:t>"The findings imply..."</w:t>
            </w:r>
          </w:p>
          <w:p w14:paraId="3EAE1D28" w14:textId="77777777" w:rsidR="00A74FC5" w:rsidRPr="00A74FC5" w:rsidRDefault="00A74FC5" w:rsidP="00A74FC5">
            <w:pPr>
              <w:pStyle w:val="Guidancenotes"/>
            </w:pPr>
            <w:r w:rsidRPr="00A74FC5">
              <w:t>"The evidence supports..."</w:t>
            </w:r>
          </w:p>
          <w:p w14:paraId="38A16CE9" w14:textId="77777777" w:rsidR="00A74FC5" w:rsidRPr="00A74FC5" w:rsidRDefault="00A74FC5" w:rsidP="00A74FC5">
            <w:pPr>
              <w:pStyle w:val="Guidancenotes"/>
            </w:pPr>
            <w:r w:rsidRPr="00A74FC5">
              <w:t>"An analysis of the data"</w:t>
            </w:r>
          </w:p>
          <w:p w14:paraId="23DBF745" w14:textId="77777777" w:rsidR="00A74FC5" w:rsidRPr="00A74FC5" w:rsidRDefault="00A74FC5" w:rsidP="00A74FC5">
            <w:pPr>
              <w:pStyle w:val="Guidancenotes"/>
            </w:pPr>
          </w:p>
        </w:tc>
        <w:tc>
          <w:tcPr>
            <w:tcW w:w="5042" w:type="dxa"/>
          </w:tcPr>
          <w:p w14:paraId="48A9D6A0" w14:textId="77777777" w:rsidR="00A74FC5" w:rsidRPr="00A74FC5" w:rsidRDefault="00A74FC5" w:rsidP="00A74FC5">
            <w:pPr>
              <w:pStyle w:val="Guidancenotes"/>
            </w:pPr>
            <w:r w:rsidRPr="00A74FC5">
              <w:t>"The procedure was executed as follows..."</w:t>
            </w:r>
          </w:p>
          <w:p w14:paraId="369B99AF" w14:textId="77777777" w:rsidR="00A74FC5" w:rsidRPr="00A74FC5" w:rsidRDefault="00A74FC5" w:rsidP="00A74FC5">
            <w:pPr>
              <w:pStyle w:val="Guidancenotes"/>
            </w:pPr>
            <w:r w:rsidRPr="00A74FC5">
              <w:t>"The measurements were taken..."</w:t>
            </w:r>
          </w:p>
          <w:p w14:paraId="0A639516" w14:textId="77777777" w:rsidR="00A74FC5" w:rsidRPr="00A74FC5" w:rsidRDefault="00A74FC5" w:rsidP="00A74FC5">
            <w:pPr>
              <w:pStyle w:val="Guidancenotes"/>
            </w:pPr>
            <w:r w:rsidRPr="00A74FC5">
              <w:t>"The subjects/participants behaved in a certain way..."</w:t>
            </w:r>
          </w:p>
          <w:p w14:paraId="295B1D8C" w14:textId="77777777" w:rsidR="00A74FC5" w:rsidRPr="00A74FC5" w:rsidRDefault="00A74FC5" w:rsidP="00A74FC5">
            <w:pPr>
              <w:pStyle w:val="Guidancenotes"/>
            </w:pPr>
            <w:r w:rsidRPr="00A74FC5">
              <w:t>"The test conditions were controlled..."</w:t>
            </w:r>
          </w:p>
          <w:p w14:paraId="27895250" w14:textId="77777777" w:rsidR="00A74FC5" w:rsidRPr="00A74FC5" w:rsidRDefault="00A74FC5" w:rsidP="00A74FC5">
            <w:pPr>
              <w:pStyle w:val="Guidancenotes"/>
            </w:pPr>
            <w:r w:rsidRPr="00A74FC5">
              <w:t>"The trends in the data"</w:t>
            </w:r>
          </w:p>
          <w:p w14:paraId="5A27815B" w14:textId="77777777" w:rsidR="00A74FC5" w:rsidRPr="00A74FC5" w:rsidRDefault="00A74FC5" w:rsidP="00A74FC5">
            <w:pPr>
              <w:pStyle w:val="Guidancenotes"/>
            </w:pPr>
            <w:r w:rsidRPr="00A74FC5">
              <w:t>"The observations were made by the team."</w:t>
            </w:r>
          </w:p>
          <w:p w14:paraId="389A6609" w14:textId="77777777" w:rsidR="00A74FC5" w:rsidRPr="00A74FC5" w:rsidRDefault="00A74FC5" w:rsidP="00A74FC5">
            <w:pPr>
              <w:pStyle w:val="Guidancenotes"/>
            </w:pPr>
            <w:r w:rsidRPr="00A74FC5">
              <w:t>"The process was documented as..."</w:t>
            </w:r>
          </w:p>
          <w:p w14:paraId="16494947" w14:textId="77777777" w:rsidR="00A74FC5" w:rsidRPr="00A74FC5" w:rsidRDefault="00A74FC5" w:rsidP="00A74FC5">
            <w:pPr>
              <w:pStyle w:val="Guidancenotes"/>
            </w:pPr>
            <w:r w:rsidRPr="00A74FC5">
              <w:t>"The phenomenon was recorded."</w:t>
            </w:r>
          </w:p>
          <w:p w14:paraId="148CF2C0" w14:textId="77777777" w:rsidR="00A74FC5" w:rsidRPr="00A74FC5" w:rsidRDefault="00A74FC5" w:rsidP="00A74FC5">
            <w:pPr>
              <w:pStyle w:val="Guidancenotes"/>
            </w:pPr>
            <w:r w:rsidRPr="00A74FC5">
              <w:t>"A statistical analysis was conducted."</w:t>
            </w:r>
          </w:p>
          <w:p w14:paraId="7E496DF0" w14:textId="77777777" w:rsidR="00A74FC5" w:rsidRPr="00A74FC5" w:rsidRDefault="00A74FC5" w:rsidP="00A74FC5">
            <w:pPr>
              <w:pStyle w:val="Guidancenotes"/>
            </w:pPr>
            <w:r w:rsidRPr="00A74FC5">
              <w:t>"The data were collected and analysed."</w:t>
            </w:r>
          </w:p>
        </w:tc>
      </w:tr>
    </w:tbl>
    <w:p w14:paraId="29947916" w14:textId="77777777" w:rsidR="00A74FC5" w:rsidRPr="00083703" w:rsidRDefault="00A74FC5" w:rsidP="00003C2E">
      <w:pPr>
        <w:pStyle w:val="Guidancenotes"/>
      </w:pPr>
    </w:p>
    <w:p w14:paraId="1E1C2F24" w14:textId="77777777" w:rsidR="00003C2E" w:rsidRDefault="00003C2E" w:rsidP="00EF373B"/>
    <w:p w14:paraId="3C839F36" w14:textId="77777777" w:rsidR="00944D7F" w:rsidRDefault="00944D7F" w:rsidP="00EF373B"/>
    <w:p w14:paraId="2990D4F6" w14:textId="77777777" w:rsidR="00944D7F" w:rsidRPr="00814190" w:rsidRDefault="00944D7F" w:rsidP="00944D7F">
      <w:pPr>
        <w:pStyle w:val="Guidancenotes"/>
      </w:pPr>
      <w:r w:rsidRPr="00814190">
        <w:lastRenderedPageBreak/>
        <w:t>Report Layout and Style</w:t>
      </w:r>
    </w:p>
    <w:p w14:paraId="34469F42" w14:textId="77777777" w:rsidR="00944D7F" w:rsidRPr="00814190" w:rsidRDefault="00944D7F" w:rsidP="00944D7F">
      <w:pPr>
        <w:pStyle w:val="Guidancenotes"/>
      </w:pPr>
      <w:r>
        <w:t>The</w:t>
      </w:r>
      <w:r w:rsidRPr="00814190">
        <w:t xml:space="preserve"> following guidelines must be adhered to: </w:t>
      </w:r>
    </w:p>
    <w:p w14:paraId="1458822B" w14:textId="77777777" w:rsidR="00944D7F" w:rsidRPr="00814190" w:rsidRDefault="00944D7F" w:rsidP="00944D7F">
      <w:pPr>
        <w:pStyle w:val="Guidancenotes"/>
      </w:pPr>
      <w:r w:rsidRPr="00814190">
        <w:t>All text must be black colour in the report unless in very exceptional circumstances.</w:t>
      </w:r>
    </w:p>
    <w:p w14:paraId="22866146" w14:textId="77777777" w:rsidR="00944D7F" w:rsidRPr="00814190" w:rsidRDefault="00944D7F" w:rsidP="00944D7F">
      <w:pPr>
        <w:pStyle w:val="Guidancenotes"/>
      </w:pPr>
      <w:r w:rsidRPr="00814190">
        <w:t>Main body text must be at least 12pt font using either Arial or Calibri font.</w:t>
      </w:r>
    </w:p>
    <w:p w14:paraId="184E7002" w14:textId="77777777" w:rsidR="00944D7F" w:rsidRPr="00814190" w:rsidRDefault="00944D7F" w:rsidP="00944D7F">
      <w:pPr>
        <w:pStyle w:val="Guidancenotes"/>
      </w:pPr>
      <w:r w:rsidRPr="00814190">
        <w:t>Main body text will have 1.5 line spacing.</w:t>
      </w:r>
    </w:p>
    <w:p w14:paraId="142BAB56" w14:textId="77777777" w:rsidR="00944D7F" w:rsidRPr="00814190" w:rsidRDefault="00944D7F" w:rsidP="00944D7F">
      <w:pPr>
        <w:pStyle w:val="Guidancenotes"/>
      </w:pPr>
      <w:r w:rsidRPr="00814190">
        <w:t>Margins will be a minimum of 2 cm on each side.</w:t>
      </w:r>
    </w:p>
    <w:p w14:paraId="6A58B4F7" w14:textId="77777777" w:rsidR="00944D7F" w:rsidRPr="00814190" w:rsidRDefault="00944D7F" w:rsidP="00944D7F">
      <w:pPr>
        <w:pStyle w:val="Guidancenotes"/>
      </w:pPr>
      <w:r w:rsidRPr="00814190">
        <w:t>Paragraphs should be justified</w:t>
      </w:r>
    </w:p>
    <w:p w14:paraId="682366CF" w14:textId="77777777" w:rsidR="00944D7F" w:rsidRPr="00814190" w:rsidRDefault="00944D7F" w:rsidP="00944D7F">
      <w:pPr>
        <w:pStyle w:val="Guidancenotes"/>
      </w:pPr>
      <w:r w:rsidRPr="00814190">
        <w:t>All pages must be numbered consecutively.</w:t>
      </w:r>
    </w:p>
    <w:p w14:paraId="312BEF70" w14:textId="77777777" w:rsidR="00944D7F" w:rsidRPr="00814190" w:rsidRDefault="00944D7F" w:rsidP="00944D7F">
      <w:pPr>
        <w:pStyle w:val="Guidancenotes"/>
      </w:pPr>
      <w:r w:rsidRPr="00814190">
        <w:t>Start each section on a new page.</w:t>
      </w:r>
    </w:p>
    <w:p w14:paraId="7D8D662A" w14:textId="77777777" w:rsidR="00944D7F" w:rsidRPr="00814190" w:rsidRDefault="00944D7F" w:rsidP="00944D7F">
      <w:pPr>
        <w:pStyle w:val="Guidancenotes"/>
      </w:pPr>
      <w:r w:rsidRPr="00814190">
        <w:t>Figures must have captions and be numbered (e.g., Figure 1).</w:t>
      </w:r>
    </w:p>
    <w:p w14:paraId="3495483A" w14:textId="77777777" w:rsidR="00944D7F" w:rsidRPr="00814190" w:rsidRDefault="00944D7F" w:rsidP="00944D7F">
      <w:pPr>
        <w:pStyle w:val="Guidancenotes"/>
      </w:pPr>
      <w:r w:rsidRPr="00814190">
        <w:t>Tables must have captions and be numbered (e.g., Table 1).</w:t>
      </w:r>
    </w:p>
    <w:p w14:paraId="5E00B35B" w14:textId="77777777" w:rsidR="00944D7F" w:rsidRPr="00814190" w:rsidRDefault="00944D7F" w:rsidP="00944D7F">
      <w:pPr>
        <w:pStyle w:val="Guidancenotes"/>
      </w:pPr>
      <w:r w:rsidRPr="00814190">
        <w:t>Figures may be black and white, or colour.</w:t>
      </w:r>
    </w:p>
    <w:p w14:paraId="78472A22" w14:textId="29E4A496" w:rsidR="00944D7F" w:rsidRPr="00814190" w:rsidRDefault="00944D7F" w:rsidP="00944D7F">
      <w:pPr>
        <w:pStyle w:val="Guidancenotes"/>
      </w:pPr>
      <w:r w:rsidRPr="00814190">
        <w:t>Word Count</w:t>
      </w:r>
      <w:r>
        <w:t xml:space="preserve">: </w:t>
      </w:r>
      <w:r w:rsidRPr="00814190">
        <w:t xml:space="preserve">There is a 10,000-word guide for the project.  </w:t>
      </w:r>
      <w:r w:rsidRPr="00814190">
        <w:br/>
        <w:t>All words in the main body, excluding words in figures and tables, will be included in the word count.</w:t>
      </w:r>
      <w:r w:rsidRPr="00814190">
        <w:br/>
        <w:t>Copyright and Intellectual Property Rights (</w:t>
      </w:r>
      <w:proofErr w:type="spellStart"/>
      <w:r w:rsidRPr="00814190">
        <w:t>IPR</w:t>
      </w:r>
      <w:proofErr w:type="spellEnd"/>
      <w:r w:rsidRPr="00814190">
        <w:t>)</w:t>
      </w:r>
    </w:p>
    <w:p w14:paraId="5D284426" w14:textId="77777777" w:rsidR="00944D7F" w:rsidRPr="00814190" w:rsidRDefault="00944D7F" w:rsidP="00944D7F">
      <w:pPr>
        <w:pStyle w:val="Guidancenotes"/>
      </w:pPr>
      <w:r w:rsidRPr="00814190">
        <w:t>Your report should be written considering that it will be within the public domain. Normally, you retain copyright over your written work and Intellectual Property Rights (</w:t>
      </w:r>
      <w:proofErr w:type="spellStart"/>
      <w:r w:rsidRPr="00814190">
        <w:t>IPR</w:t>
      </w:r>
      <w:proofErr w:type="spellEnd"/>
      <w:r w:rsidRPr="00814190">
        <w:t>) over any technical work. There are rare situations where this might not be as simple, for example when working with a company, external client, or on a larger university project. There are strategies you can utilise:</w:t>
      </w:r>
    </w:p>
    <w:p w14:paraId="6CCB51EC" w14:textId="77777777" w:rsidR="00944D7F" w:rsidRPr="00814190" w:rsidRDefault="00944D7F" w:rsidP="00944D7F">
      <w:pPr>
        <w:pStyle w:val="Guidancenotes"/>
      </w:pPr>
      <w:r w:rsidRPr="00814190">
        <w:t>You can inform your supervisory team that the project cannot be made available to other students undertaking an MSc Project.</w:t>
      </w:r>
    </w:p>
    <w:p w14:paraId="4F12CF0F" w14:textId="77777777" w:rsidR="00944D7F" w:rsidRPr="00814190" w:rsidRDefault="00944D7F" w:rsidP="00944D7F">
      <w:pPr>
        <w:pStyle w:val="Guidancenotes"/>
      </w:pPr>
      <w:r w:rsidRPr="00814190">
        <w:t>You can provide a shortened report for sharing that does not contain the protected information.</w:t>
      </w:r>
    </w:p>
    <w:p w14:paraId="1F9E43E6" w14:textId="77777777" w:rsidR="00944D7F" w:rsidRPr="00814190" w:rsidRDefault="00944D7F" w:rsidP="00944D7F">
      <w:pPr>
        <w:pStyle w:val="Guidancenotes"/>
      </w:pPr>
      <w:r w:rsidRPr="00814190">
        <w:t xml:space="preserve">You can assign </w:t>
      </w:r>
      <w:proofErr w:type="spellStart"/>
      <w:r w:rsidRPr="00814190">
        <w:t>IPR</w:t>
      </w:r>
      <w:proofErr w:type="spellEnd"/>
      <w:r w:rsidRPr="00814190">
        <w:t xml:space="preserve"> to the external collaborator, although you should take great care when doing so. It is best to speak to your supervisor.</w:t>
      </w:r>
    </w:p>
    <w:p w14:paraId="159F930B" w14:textId="77777777" w:rsidR="00944D7F" w:rsidRPr="00814190" w:rsidRDefault="00944D7F" w:rsidP="00944D7F">
      <w:pPr>
        <w:pStyle w:val="Guidancenotes"/>
      </w:pPr>
      <w:r w:rsidRPr="00814190">
        <w:t>Non-disclosure agreements can be made between the external collaborator and the supervision team.</w:t>
      </w:r>
    </w:p>
    <w:p w14:paraId="5FBECCB7" w14:textId="77777777" w:rsidR="00944D7F" w:rsidRDefault="00944D7F" w:rsidP="00EF373B"/>
    <w:p w14:paraId="5E384927" w14:textId="16FC66CB" w:rsidR="00003C2E" w:rsidRDefault="00003C2E" w:rsidP="00003C2E">
      <w:pPr>
        <w:pStyle w:val="Heading2"/>
      </w:pPr>
      <w:bookmarkStart w:id="18" w:name="_Toc172195186"/>
      <w:r w:rsidRPr="00003C2E">
        <w:t>Problem Description, Context and Motivation</w:t>
      </w:r>
      <w:bookmarkEnd w:id="18"/>
    </w:p>
    <w:p w14:paraId="22C854EB" w14:textId="77777777" w:rsidR="00003C2E" w:rsidRDefault="00003C2E" w:rsidP="00003C2E">
      <w:pPr>
        <w:pStyle w:val="Guidancenotes"/>
      </w:pPr>
      <w:r>
        <w:t>Your research question or problem statement should include the following considerations:</w:t>
      </w:r>
    </w:p>
    <w:p w14:paraId="7A6E7A75" w14:textId="77777777" w:rsidR="00003C2E" w:rsidRDefault="00003C2E" w:rsidP="00003C2E">
      <w:pPr>
        <w:pStyle w:val="Guidancenotes"/>
      </w:pPr>
      <w:r>
        <w:t>•</w:t>
      </w:r>
      <w:r>
        <w:tab/>
        <w:t>What is the problem you are addressing?</w:t>
      </w:r>
    </w:p>
    <w:p w14:paraId="7B5CD874" w14:textId="77777777" w:rsidR="00003C2E" w:rsidRDefault="00003C2E" w:rsidP="00003C2E">
      <w:pPr>
        <w:pStyle w:val="Guidancenotes"/>
      </w:pPr>
      <w:r>
        <w:t>•</w:t>
      </w:r>
      <w:r>
        <w:tab/>
        <w:t>Who is affected by the problem?</w:t>
      </w:r>
    </w:p>
    <w:p w14:paraId="33E8E762" w14:textId="77777777" w:rsidR="00003C2E" w:rsidRDefault="00003C2E" w:rsidP="00003C2E">
      <w:pPr>
        <w:pStyle w:val="Guidancenotes"/>
      </w:pPr>
      <w:r>
        <w:t>•</w:t>
      </w:r>
      <w:r>
        <w:tab/>
        <w:t>Where and/or when does the problem occur?</w:t>
      </w:r>
    </w:p>
    <w:p w14:paraId="4B0883FF" w14:textId="09015D37" w:rsidR="00003C2E" w:rsidRDefault="00003C2E" w:rsidP="00003C2E">
      <w:pPr>
        <w:pStyle w:val="Guidancenotes"/>
      </w:pPr>
      <w:r>
        <w:t>•</w:t>
      </w:r>
      <w:r>
        <w:tab/>
        <w:t>Why is it important to solve the problem?</w:t>
      </w:r>
    </w:p>
    <w:p w14:paraId="6A2D52D3" w14:textId="77777777" w:rsidR="00003C2E" w:rsidRDefault="00003C2E" w:rsidP="00003C2E"/>
    <w:p w14:paraId="0C4B945A" w14:textId="2393629F" w:rsidR="00003C2E" w:rsidRDefault="00003C2E" w:rsidP="00003C2E">
      <w:pPr>
        <w:pStyle w:val="Heading2"/>
      </w:pPr>
      <w:bookmarkStart w:id="19" w:name="_Toc172195187"/>
      <w:r>
        <w:lastRenderedPageBreak/>
        <w:t>Objectives</w:t>
      </w:r>
      <w:bookmarkEnd w:id="19"/>
      <w:r>
        <w:t xml:space="preserve"> </w:t>
      </w:r>
    </w:p>
    <w:p w14:paraId="0BB400B3" w14:textId="77777777" w:rsidR="00D55919" w:rsidRDefault="00D55919" w:rsidP="00D55919">
      <w:r w:rsidRPr="00607F45">
        <w:t>Insert your text here</w:t>
      </w:r>
    </w:p>
    <w:p w14:paraId="4495B7DC" w14:textId="7844ACC1" w:rsidR="00003C2E" w:rsidRDefault="00D55919" w:rsidP="00D55919">
      <w:pPr>
        <w:pStyle w:val="Guidancenotes"/>
      </w:pPr>
      <w:r w:rsidRPr="00D55919">
        <w:t xml:space="preserve">Objectives are the tangible steps that will be taken to achieve the aims i.e., tasks that will be done.  </w:t>
      </w:r>
    </w:p>
    <w:p w14:paraId="657D30DF" w14:textId="77777777" w:rsidR="00D55919" w:rsidRDefault="00D55919" w:rsidP="00D55919"/>
    <w:p w14:paraId="012B799E" w14:textId="6B35E1E2" w:rsidR="00D55919" w:rsidRDefault="00166D20" w:rsidP="00166D20">
      <w:pPr>
        <w:pStyle w:val="Heading2"/>
      </w:pPr>
      <w:bookmarkStart w:id="20" w:name="_Toc172195188"/>
      <w:r>
        <w:t>Methodology</w:t>
      </w:r>
      <w:bookmarkEnd w:id="20"/>
      <w:r w:rsidR="00D55919">
        <w:t xml:space="preserve"> </w:t>
      </w:r>
    </w:p>
    <w:p w14:paraId="361CDE1E" w14:textId="77777777" w:rsidR="00987F73" w:rsidRDefault="00987F73" w:rsidP="00987F73">
      <w:r w:rsidRPr="00607F45">
        <w:t>Insert your text here</w:t>
      </w:r>
    </w:p>
    <w:p w14:paraId="6228C097" w14:textId="77777777" w:rsidR="002D461C" w:rsidRDefault="000722B3" w:rsidP="000722B3">
      <w:pPr>
        <w:pStyle w:val="Guidancenotes"/>
      </w:pPr>
      <w:r>
        <w:t xml:space="preserve">This section should answer the question -- how are you going to undertake the project? </w:t>
      </w:r>
    </w:p>
    <w:p w14:paraId="00F6FB0E" w14:textId="55A2D095" w:rsidR="000722B3" w:rsidRDefault="000722B3" w:rsidP="000722B3">
      <w:pPr>
        <w:pStyle w:val="Guidancenotes"/>
      </w:pPr>
      <w:r>
        <w:t>Describe HOW you are going to reach your above objectives, including any tools, design methods, data gathering methods, algorithms etc that you are going to use.  Tell us WHY you have chosen these methods in favour of others (with reference to the findings of your literature and technology review). This section should include the following subheadings:</w:t>
      </w:r>
    </w:p>
    <w:p w14:paraId="1E09FBCA" w14:textId="77777777" w:rsidR="000722B3" w:rsidRDefault="000722B3" w:rsidP="000722B3">
      <w:pPr>
        <w:pStyle w:val="Guidancenotes"/>
      </w:pPr>
      <w:r>
        <w:t>Design</w:t>
      </w:r>
    </w:p>
    <w:p w14:paraId="000D349A" w14:textId="77777777" w:rsidR="000722B3" w:rsidRDefault="000722B3" w:rsidP="000722B3">
      <w:pPr>
        <w:pStyle w:val="Guidancenotes"/>
      </w:pPr>
      <w:r>
        <w:t>Testing and Evaluation</w:t>
      </w:r>
    </w:p>
    <w:p w14:paraId="15A7AA1D" w14:textId="3EAB201F" w:rsidR="000722B3" w:rsidRDefault="000722B3" w:rsidP="000722B3">
      <w:pPr>
        <w:pStyle w:val="Guidancenotes"/>
      </w:pPr>
      <w:r>
        <w:t>Project Management (Gantt chart, sprints, agile methodology, Kanban board, …)</w:t>
      </w:r>
    </w:p>
    <w:p w14:paraId="5C35D22B" w14:textId="77777777" w:rsidR="000722B3" w:rsidRDefault="000722B3" w:rsidP="000722B3">
      <w:pPr>
        <w:pStyle w:val="Guidancenotes"/>
      </w:pPr>
      <w:r>
        <w:t>Technologies and Processes</w:t>
      </w:r>
    </w:p>
    <w:p w14:paraId="2C179B18" w14:textId="17CCB13E" w:rsidR="000722B3" w:rsidRDefault="000722B3" w:rsidP="000722B3">
      <w:pPr>
        <w:pStyle w:val="Guidancenotes"/>
      </w:pPr>
      <w:r>
        <w:t>Refer to the Project Report Builder on Moodle for content that you should include in this section.</w:t>
      </w:r>
    </w:p>
    <w:p w14:paraId="2352AF54" w14:textId="784F787E" w:rsidR="00987F73" w:rsidRDefault="00987F73" w:rsidP="00987F73">
      <w:pPr>
        <w:pStyle w:val="Heading2"/>
      </w:pPr>
      <w:bookmarkStart w:id="21" w:name="_Toc172195189"/>
      <w:r w:rsidRPr="00987F73">
        <w:t xml:space="preserve">Legal, Social, Ethical and Professional </w:t>
      </w:r>
      <w:r>
        <w:t>Considerations</w:t>
      </w:r>
      <w:bookmarkEnd w:id="21"/>
      <w:r>
        <w:t xml:space="preserve"> </w:t>
      </w:r>
    </w:p>
    <w:p w14:paraId="1E3E83CA" w14:textId="77777777" w:rsidR="00987F73" w:rsidRDefault="00987F73" w:rsidP="00987F73">
      <w:r w:rsidRPr="00607F45">
        <w:t>Insert your text here</w:t>
      </w:r>
    </w:p>
    <w:p w14:paraId="76E7308D" w14:textId="5A790A2B" w:rsidR="00987F73" w:rsidRDefault="00987F73" w:rsidP="006B3018">
      <w:pPr>
        <w:pStyle w:val="Guidancenotes"/>
      </w:pPr>
      <w:r>
        <w:t xml:space="preserve">All projects </w:t>
      </w:r>
      <w:r w:rsidR="006B3018">
        <w:t>will have l</w:t>
      </w:r>
      <w:r w:rsidRPr="00987F73">
        <w:t xml:space="preserve">egal, </w:t>
      </w:r>
      <w:r w:rsidR="006B3018">
        <w:t>s</w:t>
      </w:r>
      <w:r w:rsidRPr="00987F73">
        <w:t xml:space="preserve">ocial, </w:t>
      </w:r>
      <w:r w:rsidR="006B3018">
        <w:t>e</w:t>
      </w:r>
      <w:r w:rsidRPr="00987F73">
        <w:t xml:space="preserve">thical and </w:t>
      </w:r>
      <w:r w:rsidR="006B3018">
        <w:t>p</w:t>
      </w:r>
      <w:r w:rsidRPr="00987F73">
        <w:t xml:space="preserve">rofessional </w:t>
      </w:r>
      <w:r w:rsidR="006B3018">
        <w:t>c</w:t>
      </w:r>
      <w:r w:rsidRPr="00987F73">
        <w:t>onsiderations</w:t>
      </w:r>
      <w:r w:rsidR="006B3018">
        <w:t>.</w:t>
      </w:r>
      <w:r w:rsidRPr="00987F73">
        <w:t xml:space="preserve"> You are marked on your ability to identify them and take any actions necessary.</w:t>
      </w:r>
    </w:p>
    <w:p w14:paraId="0B03A016" w14:textId="71DEE851" w:rsidR="002D461C" w:rsidRDefault="000722B3" w:rsidP="006B3018">
      <w:pPr>
        <w:pStyle w:val="Guidancenotes"/>
      </w:pPr>
      <w:r w:rsidRPr="000722B3">
        <w:t>Discuss with your supervisor if you are not sure. If your project required ethical clearance, then this must be clearly stated in this section, including how the ethical considerations were managed.</w:t>
      </w:r>
    </w:p>
    <w:p w14:paraId="3E662103" w14:textId="77777777" w:rsidR="002D461C" w:rsidRDefault="002D461C" w:rsidP="002D461C"/>
    <w:p w14:paraId="20A4FBAC" w14:textId="62D93C9D" w:rsidR="002D461C" w:rsidRDefault="002D461C" w:rsidP="002D461C">
      <w:pPr>
        <w:pStyle w:val="Heading2"/>
      </w:pPr>
      <w:bookmarkStart w:id="22" w:name="_Toc172195190"/>
      <w:r>
        <w:t>Background</w:t>
      </w:r>
      <w:bookmarkEnd w:id="22"/>
    </w:p>
    <w:p w14:paraId="36ABC42F" w14:textId="77777777" w:rsidR="002D461C" w:rsidRDefault="002D461C" w:rsidP="002D461C">
      <w:r w:rsidRPr="00607F45">
        <w:t>Insert your text here</w:t>
      </w:r>
    </w:p>
    <w:p w14:paraId="22727D2A" w14:textId="597DE7E7" w:rsidR="002D461C" w:rsidRDefault="002D461C" w:rsidP="002D461C">
      <w:pPr>
        <w:pStyle w:val="Guidancenotes"/>
      </w:pPr>
      <w:r w:rsidRPr="002D461C">
        <w:t>Provide the reader with the relevant contextual information necessary to understand why your work is important.  You may reference literature here and/or your personal motivation.   You should describe the context of your work (for example if it is relevant to a particular area of business, medicine, education etc) and how it addresses known issues in that context. This section is expected to have at least some references to external sources.</w:t>
      </w:r>
    </w:p>
    <w:p w14:paraId="32B2BD3A" w14:textId="77777777" w:rsidR="00B610AE" w:rsidRDefault="00B610AE" w:rsidP="00B610AE"/>
    <w:p w14:paraId="3216D196" w14:textId="30DC2AC7" w:rsidR="00B610AE" w:rsidRDefault="00B610AE" w:rsidP="00B610AE">
      <w:pPr>
        <w:pStyle w:val="Heading2"/>
      </w:pPr>
      <w:bookmarkStart w:id="23" w:name="_Toc172195191"/>
      <w:r>
        <w:lastRenderedPageBreak/>
        <w:t>Structure</w:t>
      </w:r>
      <w:r w:rsidR="00743A9F">
        <w:t xml:space="preserve"> of Report</w:t>
      </w:r>
      <w:bookmarkEnd w:id="23"/>
      <w:r w:rsidR="00743A9F">
        <w:t xml:space="preserve"> </w:t>
      </w:r>
    </w:p>
    <w:p w14:paraId="0C6A95C8" w14:textId="77777777" w:rsidR="00B610AE" w:rsidRDefault="00B610AE" w:rsidP="00B610AE">
      <w:r w:rsidRPr="00607F45">
        <w:t>Insert your text here</w:t>
      </w:r>
    </w:p>
    <w:p w14:paraId="358663A1" w14:textId="7BC755A0" w:rsidR="00B610AE" w:rsidRDefault="0009472B" w:rsidP="0009472B">
      <w:pPr>
        <w:pStyle w:val="Guidancenotes"/>
      </w:pPr>
      <w:r w:rsidRPr="0009472B">
        <w:t>Describe the upcoming sections in order -- this provides your reader with a roadmap of the report.</w:t>
      </w:r>
    </w:p>
    <w:p w14:paraId="7B337046" w14:textId="2D50B57E" w:rsidR="0009472B" w:rsidRPr="00B610AE" w:rsidRDefault="00B36638" w:rsidP="0009472B">
      <w:pPr>
        <w:pStyle w:val="Guidancenotes"/>
      </w:pPr>
      <w:r>
        <w:t xml:space="preserve">You may find this </w:t>
      </w:r>
      <w:hyperlink r:id="rId9" w:history="1">
        <w:r w:rsidRPr="00B36638">
          <w:rPr>
            <w:rStyle w:val="Hyperlink"/>
          </w:rPr>
          <w:t>link</w:t>
        </w:r>
      </w:hyperlink>
      <w:r>
        <w:t xml:space="preserve"> useful </w:t>
      </w:r>
    </w:p>
    <w:p w14:paraId="5F7D3550" w14:textId="70A2F37A" w:rsidR="001466C3" w:rsidRPr="00607F45" w:rsidRDefault="00BB3579" w:rsidP="001466C3">
      <w:pPr>
        <w:pStyle w:val="Heading1"/>
        <w:ind w:left="432" w:hanging="432"/>
      </w:pPr>
      <w:bookmarkStart w:id="24" w:name="_Toc172195192"/>
      <w:r>
        <w:lastRenderedPageBreak/>
        <w:t>Literature – Technology Review</w:t>
      </w:r>
      <w:bookmarkEnd w:id="24"/>
      <w:r>
        <w:t xml:space="preserve">  </w:t>
      </w:r>
    </w:p>
    <w:p w14:paraId="617317C0" w14:textId="77777777" w:rsidR="00EF373B" w:rsidRDefault="00EF373B" w:rsidP="00EF373B">
      <w:r w:rsidRPr="00607F45">
        <w:t>Insert text here</w:t>
      </w:r>
    </w:p>
    <w:p w14:paraId="73C472FB" w14:textId="77777777" w:rsidR="00BB3579" w:rsidRDefault="00BB3579" w:rsidP="00BB3579">
      <w:pPr>
        <w:pStyle w:val="Guidancenotes"/>
      </w:pPr>
      <w:r>
        <w:t>GUIDANCE: Up to 1500 words</w:t>
      </w:r>
    </w:p>
    <w:p w14:paraId="6B2F21C8" w14:textId="0658EB3E" w:rsidR="00F94E3C" w:rsidRDefault="00BB3579" w:rsidP="00BB3579">
      <w:pPr>
        <w:pStyle w:val="Guidancenotes"/>
      </w:pPr>
      <w:r>
        <w:t>Note: All projects will require a technology review. However, not all projects will require a literature review. Please speak to your supervisor to confirm what is required for your project.</w:t>
      </w:r>
    </w:p>
    <w:p w14:paraId="2ADCE862" w14:textId="77777777" w:rsidR="00F94E3C" w:rsidRDefault="00F94E3C" w:rsidP="00F94E3C"/>
    <w:p w14:paraId="74E6A7B2" w14:textId="0354459D" w:rsidR="00F94E3C" w:rsidRDefault="00F94E3C" w:rsidP="00F94E3C">
      <w:pPr>
        <w:pStyle w:val="Heading2"/>
      </w:pPr>
      <w:bookmarkStart w:id="25" w:name="_Toc172195193"/>
      <w:r w:rsidRPr="00F94E3C">
        <w:t>Literature Review</w:t>
      </w:r>
      <w:bookmarkEnd w:id="25"/>
    </w:p>
    <w:p w14:paraId="0E91ADBC" w14:textId="77777777" w:rsidR="00414BDD" w:rsidRDefault="00414BDD" w:rsidP="00414BDD">
      <w:r w:rsidRPr="00607F45">
        <w:t>Insert text here</w:t>
      </w:r>
    </w:p>
    <w:p w14:paraId="2D7694B4" w14:textId="24B9E3BD" w:rsidR="00F94E3C" w:rsidRDefault="00F94E3C" w:rsidP="00F94E3C">
      <w:pPr>
        <w:pStyle w:val="Guidancenotes"/>
      </w:pPr>
      <w:r>
        <w:t xml:space="preserve">The literature review is a key part of your project and has specific marking criteria attached. The purpose of the literature review is to show that you have researched, understood, and </w:t>
      </w:r>
      <w:r w:rsidR="00C73182">
        <w:t xml:space="preserve">critically </w:t>
      </w:r>
      <w:r>
        <w:t>evaluated all aspects of your problem statement.   This is your ‘investigation’.</w:t>
      </w:r>
    </w:p>
    <w:p w14:paraId="09D07489" w14:textId="5DD4EF73" w:rsidR="00F94E3C" w:rsidRDefault="00F94E3C" w:rsidP="00F94E3C">
      <w:pPr>
        <w:pStyle w:val="Guidancenotes"/>
      </w:pPr>
      <w:r>
        <w:t xml:space="preserve">You should describe the problem in detail, mentioning any </w:t>
      </w:r>
      <w:r w:rsidR="00C73182">
        <w:t xml:space="preserve">literature, </w:t>
      </w:r>
      <w:r>
        <w:t>organisations, institutions or individuals who are important in the context or the solution.</w:t>
      </w:r>
    </w:p>
    <w:p w14:paraId="091A7E01" w14:textId="45BB74EF" w:rsidR="00F94E3C" w:rsidRDefault="00F94E3C" w:rsidP="00F94E3C">
      <w:pPr>
        <w:pStyle w:val="Guidancenotes"/>
      </w:pPr>
      <w:r>
        <w:t xml:space="preserve">You should correctly reference </w:t>
      </w:r>
      <w:r w:rsidR="00C73182">
        <w:t xml:space="preserve">using IEEE style </w:t>
      </w:r>
      <w:r>
        <w:t>key articles, books, or papers you have read that are relevant to the problem.</w:t>
      </w:r>
    </w:p>
    <w:p w14:paraId="0F8D1983" w14:textId="77777777" w:rsidR="00F94E3C" w:rsidRDefault="00F94E3C" w:rsidP="00F94E3C">
      <w:pPr>
        <w:pStyle w:val="Guidancenotes"/>
      </w:pPr>
      <w:r>
        <w:t>It is not enough to list relevant points.  You also need to show the ability to:</w:t>
      </w:r>
    </w:p>
    <w:p w14:paraId="33186964" w14:textId="77777777" w:rsidR="00F94E3C" w:rsidRDefault="00F94E3C" w:rsidP="00F94E3C">
      <w:pPr>
        <w:pStyle w:val="Guidancenotes"/>
      </w:pPr>
      <w:r>
        <w:t>•</w:t>
      </w:r>
      <w:r>
        <w:tab/>
        <w:t>Summarise the main points.</w:t>
      </w:r>
    </w:p>
    <w:p w14:paraId="4A900103" w14:textId="77777777" w:rsidR="00F94E3C" w:rsidRDefault="00F94E3C" w:rsidP="00F94E3C">
      <w:pPr>
        <w:pStyle w:val="Guidancenotes"/>
      </w:pPr>
      <w:r>
        <w:t>•</w:t>
      </w:r>
      <w:r>
        <w:tab/>
        <w:t>Discuss (e.g., point out strengths, weaknesses, differences of approach etc).</w:t>
      </w:r>
    </w:p>
    <w:p w14:paraId="1183A835" w14:textId="77777777" w:rsidR="00F94E3C" w:rsidRDefault="00F94E3C" w:rsidP="00F94E3C">
      <w:pPr>
        <w:pStyle w:val="Guidancenotes"/>
      </w:pPr>
      <w:r>
        <w:t>•</w:t>
      </w:r>
      <w:r>
        <w:tab/>
        <w:t>Describe how the literature you have found relates to the problem you are addressing.</w:t>
      </w:r>
    </w:p>
    <w:p w14:paraId="02D8C41D" w14:textId="77777777" w:rsidR="00F94E3C" w:rsidRDefault="00F94E3C" w:rsidP="00F94E3C">
      <w:pPr>
        <w:pStyle w:val="Guidancenotes"/>
      </w:pPr>
      <w:r>
        <w:t>•</w:t>
      </w:r>
      <w:r>
        <w:tab/>
        <w:t xml:space="preserve">Apply your own critical thinking to the material you include. </w:t>
      </w:r>
    </w:p>
    <w:p w14:paraId="50E82B41" w14:textId="77777777" w:rsidR="00F94E3C" w:rsidRDefault="00F94E3C" w:rsidP="00F94E3C">
      <w:pPr>
        <w:pStyle w:val="Guidancenotes"/>
      </w:pPr>
      <w:r>
        <w:t>•</w:t>
      </w:r>
      <w:r>
        <w:tab/>
        <w:t>Draw your own conclusions from your investigation and show how these will guide your methodology and implementation.</w:t>
      </w:r>
    </w:p>
    <w:p w14:paraId="350F5EFC" w14:textId="527D8985" w:rsidR="00F94E3C" w:rsidRDefault="00F94E3C" w:rsidP="00F94E3C">
      <w:pPr>
        <w:pStyle w:val="Guidancenotes"/>
      </w:pPr>
      <w:r>
        <w:t>Everything that you write in your literature review must be clearly relevant to your problem statement and aims and objectives, and you must clearly state this.</w:t>
      </w:r>
    </w:p>
    <w:p w14:paraId="355280D6" w14:textId="77777777" w:rsidR="00414BDD" w:rsidRDefault="00414BDD" w:rsidP="00414BDD"/>
    <w:p w14:paraId="741BF419" w14:textId="7FFEFA3B" w:rsidR="00414BDD" w:rsidRDefault="00414BDD" w:rsidP="00414BDD">
      <w:pPr>
        <w:pStyle w:val="Heading2"/>
      </w:pPr>
      <w:bookmarkStart w:id="26" w:name="_Toc172195194"/>
      <w:r w:rsidRPr="00414BDD">
        <w:t>Technology Review</w:t>
      </w:r>
      <w:bookmarkEnd w:id="26"/>
    </w:p>
    <w:p w14:paraId="38A6AC29" w14:textId="77777777" w:rsidR="00414BDD" w:rsidRDefault="00414BDD" w:rsidP="00414BDD">
      <w:r w:rsidRPr="00607F45">
        <w:t>Insert text here</w:t>
      </w:r>
    </w:p>
    <w:p w14:paraId="2ADE992A" w14:textId="07CA8653" w:rsidR="00414BDD" w:rsidRDefault="00414BDD" w:rsidP="00414BDD">
      <w:pPr>
        <w:pStyle w:val="Guidancenotes"/>
      </w:pPr>
      <w:r w:rsidRPr="00414BDD">
        <w:t>The technology review focuses on technology that will be and could be used for the project. Firstly, you should review and summarise different technology options you could apply to your project. Then, you should write down the rationale for your own choice.</w:t>
      </w:r>
    </w:p>
    <w:p w14:paraId="3F548D5E" w14:textId="77777777" w:rsidR="00C650B9" w:rsidRDefault="00C650B9" w:rsidP="00C650B9"/>
    <w:p w14:paraId="55093F6D" w14:textId="63EF73C6" w:rsidR="00C650B9" w:rsidRDefault="00C650B9" w:rsidP="00C650B9">
      <w:pPr>
        <w:pStyle w:val="Heading2"/>
      </w:pPr>
      <w:bookmarkStart w:id="27" w:name="_Toc172195195"/>
      <w:r>
        <w:lastRenderedPageBreak/>
        <w:t>Summary</w:t>
      </w:r>
      <w:bookmarkEnd w:id="27"/>
    </w:p>
    <w:p w14:paraId="027395A9" w14:textId="77777777" w:rsidR="00C650B9" w:rsidRDefault="00C650B9" w:rsidP="00C650B9">
      <w:r w:rsidRPr="00607F45">
        <w:t>Insert text here</w:t>
      </w:r>
    </w:p>
    <w:p w14:paraId="6D3D5AC6" w14:textId="65D19393" w:rsidR="00C650B9" w:rsidRPr="00C650B9" w:rsidRDefault="00275D07" w:rsidP="00275D07">
      <w:pPr>
        <w:pStyle w:val="Guidancenotes"/>
      </w:pPr>
      <w:r>
        <w:t xml:space="preserve">Provide a critical summary of the section, including </w:t>
      </w:r>
      <w:r w:rsidRPr="00275D07">
        <w:t xml:space="preserve">the </w:t>
      </w:r>
      <w:r w:rsidR="00BA0A15">
        <w:t>literature and technologies' benefits and limitations and identify how your critical analysis outcomes</w:t>
      </w:r>
      <w:r w:rsidR="00BA0A15" w:rsidRPr="00BA0A15">
        <w:t xml:space="preserve"> will influence your methodology and your project overall.</w:t>
      </w:r>
    </w:p>
    <w:p w14:paraId="17630ADA" w14:textId="625DFC52" w:rsidR="00EF373B" w:rsidRPr="00607F45" w:rsidRDefault="00BA0A15" w:rsidP="00EF373B">
      <w:pPr>
        <w:pStyle w:val="Heading1"/>
        <w:rPr>
          <w:noProof w:val="0"/>
        </w:rPr>
      </w:pPr>
      <w:bookmarkStart w:id="28" w:name="_Toc172195196"/>
      <w:r>
        <w:rPr>
          <w:noProof w:val="0"/>
        </w:rPr>
        <w:lastRenderedPageBreak/>
        <w:t>Implementation</w:t>
      </w:r>
      <w:bookmarkEnd w:id="28"/>
      <w:r>
        <w:rPr>
          <w:noProof w:val="0"/>
        </w:rPr>
        <w:t xml:space="preserve"> </w:t>
      </w:r>
    </w:p>
    <w:p w14:paraId="4DA40877" w14:textId="77777777" w:rsidR="00EF373B" w:rsidRDefault="00EF373B" w:rsidP="00EF373B">
      <w:r w:rsidRPr="00607F45">
        <w:t>Insert your text here</w:t>
      </w:r>
    </w:p>
    <w:p w14:paraId="54654CB5" w14:textId="77777777" w:rsidR="00BA0A15" w:rsidRDefault="00BA0A15" w:rsidP="00A472FD">
      <w:pPr>
        <w:pStyle w:val="Guidancenotes"/>
      </w:pPr>
      <w:r>
        <w:t xml:space="preserve">GUIDANCE: Up to 3000 words </w:t>
      </w:r>
    </w:p>
    <w:p w14:paraId="2A90FF61" w14:textId="4B299EF2" w:rsidR="00BA0A15" w:rsidRDefault="00A472FD" w:rsidP="00A472FD">
      <w:pPr>
        <w:pStyle w:val="Guidancenotes"/>
      </w:pPr>
      <w:r>
        <w:t>Discuss h</w:t>
      </w:r>
      <w:r w:rsidR="00BA0A15">
        <w:t>ow did you apply the methodologies you have described in the section above to your actual problem.</w:t>
      </w:r>
    </w:p>
    <w:p w14:paraId="3D9F2123" w14:textId="77777777" w:rsidR="00BA0A15" w:rsidRDefault="00BA0A15" w:rsidP="00A472FD">
      <w:pPr>
        <w:pStyle w:val="Guidancenotes"/>
      </w:pPr>
      <w:r>
        <w:t>Some strategies that can help you write this part:</w:t>
      </w:r>
    </w:p>
    <w:p w14:paraId="57DF03C0" w14:textId="5411369F" w:rsidR="00BA0A15" w:rsidRDefault="00BA0A15" w:rsidP="00A472FD">
      <w:pPr>
        <w:pStyle w:val="Guidancenotes"/>
      </w:pPr>
      <w:r>
        <w:t>•</w:t>
      </w:r>
      <w:r>
        <w:tab/>
        <w:t xml:space="preserve">Start this section with any design work you might have done e.g., </w:t>
      </w:r>
      <w:r w:rsidR="00BE0A8D">
        <w:t>experimentations, s</w:t>
      </w:r>
      <w:r>
        <w:t xml:space="preserve">ystem design/architecture, </w:t>
      </w:r>
      <w:proofErr w:type="spellStart"/>
      <w:r>
        <w:t>UX</w:t>
      </w:r>
      <w:proofErr w:type="spellEnd"/>
      <w:r>
        <w:t xml:space="preserve"> design artefacts etc.</w:t>
      </w:r>
    </w:p>
    <w:p w14:paraId="0B991D94" w14:textId="77777777" w:rsidR="00BA0A15" w:rsidRDefault="00BA0A15" w:rsidP="00A472FD">
      <w:pPr>
        <w:pStyle w:val="Guidancenotes"/>
      </w:pPr>
      <w:r>
        <w:t>•</w:t>
      </w:r>
      <w:r>
        <w:tab/>
        <w:t>If you divided your work into sprints, that can be a good structure for this section.</w:t>
      </w:r>
    </w:p>
    <w:p w14:paraId="6ADA3470" w14:textId="77777777" w:rsidR="00BA0A15" w:rsidRDefault="00BA0A15" w:rsidP="00A472FD">
      <w:pPr>
        <w:pStyle w:val="Guidancenotes"/>
      </w:pPr>
      <w:r>
        <w:t>•</w:t>
      </w:r>
      <w:r>
        <w:tab/>
        <w:t>Only include code snippets for particularly challenging parts of your implementation.</w:t>
      </w:r>
    </w:p>
    <w:p w14:paraId="51521834" w14:textId="2753DC03" w:rsidR="00BA0A15" w:rsidRPr="00607F45" w:rsidRDefault="00BA0A15" w:rsidP="00A472FD">
      <w:pPr>
        <w:pStyle w:val="Guidancenotes"/>
      </w:pPr>
      <w:r>
        <w:t>•</w:t>
      </w:r>
      <w:r>
        <w:tab/>
        <w:t>Pick out a few difficult problems you had to solve and tell us in detail how you solved them.  This brings your experience to life.</w:t>
      </w:r>
    </w:p>
    <w:p w14:paraId="28E58AB5" w14:textId="7BB12DB9" w:rsidR="00EF373B" w:rsidRPr="00607F45" w:rsidRDefault="00BE0A8D" w:rsidP="00EF373B">
      <w:pPr>
        <w:pStyle w:val="Heading1"/>
      </w:pPr>
      <w:bookmarkStart w:id="29" w:name="_Toc22120115"/>
      <w:bookmarkStart w:id="30" w:name="_Toc172195197"/>
      <w:r>
        <w:lastRenderedPageBreak/>
        <w:t>Evaluation and Results</w:t>
      </w:r>
      <w:bookmarkEnd w:id="30"/>
      <w:r>
        <w:t xml:space="preserve"> </w:t>
      </w:r>
      <w:bookmarkEnd w:id="29"/>
    </w:p>
    <w:p w14:paraId="0907148E" w14:textId="77777777" w:rsidR="00EF373B" w:rsidRPr="00607F45" w:rsidRDefault="00EF373B" w:rsidP="00EF373B">
      <w:r w:rsidRPr="00607F45">
        <w:t>Insert text here</w:t>
      </w:r>
    </w:p>
    <w:p w14:paraId="4FA64314" w14:textId="77777777" w:rsidR="00BE0A8D" w:rsidRDefault="00BE0A8D" w:rsidP="00BE0A8D">
      <w:pPr>
        <w:pStyle w:val="Guidancenotes"/>
      </w:pPr>
      <w:r>
        <w:t xml:space="preserve">GUIDANCE: Up to 2000 words </w:t>
      </w:r>
    </w:p>
    <w:p w14:paraId="3868477C" w14:textId="00A268B6" w:rsidR="00BE0A8D" w:rsidRDefault="00BE0A8D" w:rsidP="00BE0A8D">
      <w:pPr>
        <w:pStyle w:val="Guidancenotes"/>
      </w:pPr>
      <w:r>
        <w:t>This is an important section where you weigh up the strengths and weaknesses of your artefact</w:t>
      </w:r>
      <w:r w:rsidR="003B0D8E">
        <w:t>/experimentation</w:t>
      </w:r>
      <w:r>
        <w:t>.</w:t>
      </w:r>
    </w:p>
    <w:p w14:paraId="138B2522" w14:textId="77777777" w:rsidR="00BE0A8D" w:rsidRDefault="00BE0A8D" w:rsidP="00BE0A8D">
      <w:pPr>
        <w:pStyle w:val="Guidancenotes"/>
      </w:pPr>
      <w:r>
        <w:t>Guidance: If your project has a user-facing element, we expect to see some kind of evaluation of this with representative intended users, for example a ‘think aloud’ usability test.</w:t>
      </w:r>
    </w:p>
    <w:p w14:paraId="5C1C4EF5" w14:textId="77777777" w:rsidR="00BE0A8D" w:rsidRDefault="00BE0A8D" w:rsidP="00BE0A8D">
      <w:pPr>
        <w:pStyle w:val="Guidancenotes"/>
      </w:pPr>
      <w:r>
        <w:t>You can also apply standard metrics for the domain you are working in and see how you have done against them.  Your project does not have to be perfect -- indeed the outcomes might have been bad. The point is you must evaluate the outcome and discuss its strengths and weaknesses.</w:t>
      </w:r>
    </w:p>
    <w:p w14:paraId="450E0364" w14:textId="77777777" w:rsidR="00BE0A8D" w:rsidRDefault="00BE0A8D" w:rsidP="00BE0A8D">
      <w:pPr>
        <w:pStyle w:val="Guidancenotes"/>
      </w:pPr>
      <w:r>
        <w:t>This section should include the following subheadings:</w:t>
      </w:r>
    </w:p>
    <w:p w14:paraId="0C97C6A0" w14:textId="66D4F6B8" w:rsidR="00DD17C4" w:rsidRDefault="00BE0A8D" w:rsidP="00BE0A8D">
      <w:pPr>
        <w:pStyle w:val="Guidancenotes"/>
      </w:pPr>
      <w:r>
        <w:t>•</w:t>
      </w:r>
      <w:r>
        <w:tab/>
        <w:t>Related Works</w:t>
      </w:r>
    </w:p>
    <w:p w14:paraId="1EB9BC7A" w14:textId="77777777" w:rsidR="00220E4E" w:rsidRPr="00607F45" w:rsidRDefault="00220E4E" w:rsidP="00220E4E"/>
    <w:p w14:paraId="16FB2C66" w14:textId="43E9D967" w:rsidR="00DD17C4" w:rsidRDefault="00220E4E" w:rsidP="00DD17C4">
      <w:pPr>
        <w:pStyle w:val="Heading2"/>
      </w:pPr>
      <w:bookmarkStart w:id="31" w:name="_Toc172195198"/>
      <w:r>
        <w:t>Related Works</w:t>
      </w:r>
      <w:bookmarkEnd w:id="31"/>
      <w:r>
        <w:t xml:space="preserve"> </w:t>
      </w:r>
    </w:p>
    <w:p w14:paraId="709C2ECC" w14:textId="77777777" w:rsidR="00220E4E" w:rsidRPr="00607F45" w:rsidRDefault="00220E4E" w:rsidP="00220E4E">
      <w:r w:rsidRPr="00607F45">
        <w:t>Insert text here</w:t>
      </w:r>
    </w:p>
    <w:p w14:paraId="2A1B33BA" w14:textId="77777777" w:rsidR="00220E4E" w:rsidRPr="00220E4E" w:rsidRDefault="00220E4E" w:rsidP="00220E4E"/>
    <w:p w14:paraId="6FAC340B" w14:textId="4262E19D" w:rsidR="00EF373B" w:rsidRPr="00607F45" w:rsidRDefault="00220E4E" w:rsidP="00EF373B">
      <w:pPr>
        <w:pStyle w:val="Heading1"/>
        <w:rPr>
          <w:noProof w:val="0"/>
        </w:rPr>
      </w:pPr>
      <w:bookmarkStart w:id="32" w:name="_Toc22120116"/>
      <w:bookmarkStart w:id="33" w:name="_Toc172195199"/>
      <w:r>
        <w:rPr>
          <w:noProof w:val="0"/>
        </w:rPr>
        <w:lastRenderedPageBreak/>
        <w:t>Conclusion</w:t>
      </w:r>
      <w:bookmarkEnd w:id="33"/>
      <w:r>
        <w:rPr>
          <w:noProof w:val="0"/>
        </w:rPr>
        <w:t xml:space="preserve"> </w:t>
      </w:r>
      <w:bookmarkEnd w:id="32"/>
    </w:p>
    <w:p w14:paraId="3C558D7F" w14:textId="77777777" w:rsidR="00EF373B" w:rsidRDefault="00EF373B" w:rsidP="00EF373B">
      <w:r w:rsidRPr="00607F45">
        <w:t>Insert text here</w:t>
      </w:r>
    </w:p>
    <w:p w14:paraId="3CC9DF26" w14:textId="77777777" w:rsidR="00F24771" w:rsidRDefault="00F24771" w:rsidP="00EF373B"/>
    <w:p w14:paraId="5FD8D72D" w14:textId="77777777" w:rsidR="00F24771" w:rsidRDefault="00F24771" w:rsidP="00F24771">
      <w:pPr>
        <w:pStyle w:val="Guidancenotes"/>
      </w:pPr>
      <w:r>
        <w:t xml:space="preserve">GUIDANCE: Up to 1500 words </w:t>
      </w:r>
    </w:p>
    <w:p w14:paraId="1CC3BF07" w14:textId="77777777" w:rsidR="00F24771" w:rsidRDefault="00F24771" w:rsidP="00F24771">
      <w:pPr>
        <w:pStyle w:val="Guidancenotes"/>
      </w:pPr>
      <w:r>
        <w:t xml:space="preserve">The conclusion summarises the project. Start by summarising the overall outcome of your project and to what extent the aims and objectives have been met. You need to highlight your key outputs and/or discoveries. </w:t>
      </w:r>
    </w:p>
    <w:p w14:paraId="5717A807" w14:textId="1C8435AE" w:rsidR="00F24771" w:rsidRDefault="00F24771" w:rsidP="00F24771">
      <w:pPr>
        <w:pStyle w:val="Guidancenotes"/>
      </w:pPr>
      <w:r>
        <w:t>The following subsections that must appear in your conclusion.</w:t>
      </w:r>
    </w:p>
    <w:p w14:paraId="7CDF1942" w14:textId="77777777" w:rsidR="00EE00C3" w:rsidRDefault="00EE00C3" w:rsidP="00EE00C3"/>
    <w:p w14:paraId="78CEA465" w14:textId="77777777" w:rsidR="00EE00C3" w:rsidRDefault="00EE00C3" w:rsidP="00EE00C3">
      <w:pPr>
        <w:pStyle w:val="Heading2"/>
        <w:rPr>
          <w:sz w:val="32"/>
          <w:szCs w:val="32"/>
        </w:rPr>
      </w:pPr>
      <w:bookmarkStart w:id="34" w:name="_Toc1331616179"/>
      <w:bookmarkStart w:id="35" w:name="_Toc2100322697"/>
      <w:bookmarkStart w:id="36" w:name="_Toc172195200"/>
      <w:r w:rsidRPr="238ACC6E">
        <w:rPr>
          <w:sz w:val="32"/>
          <w:szCs w:val="32"/>
        </w:rPr>
        <w:t>Future Work</w:t>
      </w:r>
      <w:bookmarkEnd w:id="34"/>
      <w:bookmarkEnd w:id="35"/>
      <w:bookmarkEnd w:id="36"/>
    </w:p>
    <w:p w14:paraId="6CCE9871" w14:textId="77777777" w:rsidR="00EE00C3" w:rsidRDefault="00EE00C3" w:rsidP="00EE00C3">
      <w:r w:rsidRPr="00607F45">
        <w:t>Insert text here</w:t>
      </w:r>
    </w:p>
    <w:p w14:paraId="70BEC168" w14:textId="77777777" w:rsidR="00EE00C3" w:rsidRDefault="00EE00C3" w:rsidP="00EE00C3"/>
    <w:p w14:paraId="136EC0B7" w14:textId="77777777" w:rsidR="00EE00C3" w:rsidRDefault="00EE00C3" w:rsidP="00EE00C3">
      <w:pPr>
        <w:pStyle w:val="Guidancenotes"/>
      </w:pPr>
      <w:r>
        <w:t xml:space="preserve">Answer the question -- What next? </w:t>
      </w:r>
    </w:p>
    <w:p w14:paraId="1AE3FA09" w14:textId="77777777" w:rsidR="00EE00C3" w:rsidRDefault="00EE00C3" w:rsidP="00EE00C3">
      <w:pPr>
        <w:pStyle w:val="Guidancenotes"/>
      </w:pPr>
      <w:r>
        <w:t>You've completed a significant piece of work -- perhaps the largest piece of work you have ever done. But no project is ever 100% complete, and you will have found new ideas along the way. If someone were to pick up your project, what avenues should be explored next?</w:t>
      </w:r>
    </w:p>
    <w:p w14:paraId="080CEC4E" w14:textId="36FBDEAC" w:rsidR="00EE00C3" w:rsidRPr="00EE00C3" w:rsidRDefault="00EE00C3" w:rsidP="00EE00C3">
      <w:pPr>
        <w:pStyle w:val="Guidancenotes"/>
      </w:pPr>
      <w:r>
        <w:t>This is an important section, and it helps us understand what you have learned by doing the project and allows you to show you understand what a more ideal solution might look like, outside the constraints of the MSc Project timeframe.</w:t>
      </w:r>
    </w:p>
    <w:p w14:paraId="5F4C173D" w14:textId="77777777" w:rsidR="00EE00C3" w:rsidRDefault="00EE00C3" w:rsidP="00EE00C3"/>
    <w:p w14:paraId="5A7F3E12" w14:textId="77777777" w:rsidR="00EE00C3" w:rsidRDefault="00EE00C3" w:rsidP="00EE00C3"/>
    <w:p w14:paraId="37B862BF" w14:textId="77777777" w:rsidR="00EE00C3" w:rsidRPr="001A2CFC" w:rsidRDefault="00EE00C3" w:rsidP="00EE00C3">
      <w:pPr>
        <w:pStyle w:val="Heading2"/>
        <w:rPr>
          <w:sz w:val="32"/>
          <w:szCs w:val="32"/>
        </w:rPr>
      </w:pPr>
      <w:bookmarkStart w:id="37" w:name="_Toc1414922665"/>
      <w:bookmarkStart w:id="38" w:name="_Toc1494973866"/>
      <w:bookmarkStart w:id="39" w:name="_Toc172195201"/>
      <w:r w:rsidRPr="238ACC6E">
        <w:rPr>
          <w:sz w:val="32"/>
          <w:szCs w:val="32"/>
        </w:rPr>
        <w:t>Reflection</w:t>
      </w:r>
      <w:bookmarkEnd w:id="37"/>
      <w:bookmarkEnd w:id="38"/>
      <w:bookmarkEnd w:id="39"/>
    </w:p>
    <w:p w14:paraId="4CBB15F2" w14:textId="77777777" w:rsidR="00EE00C3" w:rsidRDefault="00EE00C3" w:rsidP="00EE00C3">
      <w:r w:rsidRPr="00607F45">
        <w:t>Insert text here</w:t>
      </w:r>
    </w:p>
    <w:p w14:paraId="7F50C3BE" w14:textId="503255CA" w:rsidR="00EE00C3" w:rsidRPr="00607F45" w:rsidRDefault="00EE00C3" w:rsidP="00EE00C3">
      <w:pPr>
        <w:pStyle w:val="Guidancenotes"/>
      </w:pPr>
      <w:r w:rsidRPr="00EE00C3">
        <w:t xml:space="preserve">You must critically reflect on the entire project process and how well you have worked on the project. What </w:t>
      </w:r>
      <w:proofErr w:type="gramStart"/>
      <w:r w:rsidRPr="00EE00C3">
        <w:t>particular things</w:t>
      </w:r>
      <w:proofErr w:type="gramEnd"/>
      <w:r w:rsidRPr="00EE00C3">
        <w:t xml:space="preserve"> have you learned during the project? Why were you able and unable to meet project goals? What would </w:t>
      </w:r>
      <w:r>
        <w:t>you have</w:t>
      </w:r>
      <w:r w:rsidRPr="00EE00C3">
        <w:t xml:space="preserve"> done differently in hindsight?</w:t>
      </w:r>
    </w:p>
    <w:p w14:paraId="4AB994E8" w14:textId="77777777" w:rsidR="009F7F22" w:rsidRPr="00607F45" w:rsidRDefault="009F7F22" w:rsidP="00EF373B"/>
    <w:p w14:paraId="1B95FBDA" w14:textId="77777777" w:rsidR="00EF373B" w:rsidRPr="00607F45" w:rsidRDefault="00EF373B" w:rsidP="00EF373B">
      <w:r w:rsidRPr="00607F45">
        <w:t>Insert text here</w:t>
      </w:r>
    </w:p>
    <w:p w14:paraId="5F33AAD1" w14:textId="318C9370" w:rsidR="00EF373B" w:rsidRPr="00607F45" w:rsidRDefault="00EF373B" w:rsidP="00EF373B"/>
    <w:p w14:paraId="5C2D0990" w14:textId="327B0A16" w:rsidR="00EF373B" w:rsidRPr="00607F45" w:rsidRDefault="00EF373B" w:rsidP="00EF373B">
      <w:pPr>
        <w:pStyle w:val="Guidancenotes"/>
      </w:pPr>
      <w:r w:rsidRPr="00607F45">
        <w:t xml:space="preserve">Additional chapters can be added using the </w:t>
      </w:r>
      <w:r w:rsidRPr="00607F45">
        <w:rPr>
          <w:i/>
          <w:iCs/>
        </w:rPr>
        <w:t>Heading 1</w:t>
      </w:r>
      <w:r w:rsidRPr="00607F45">
        <w:t xml:space="preserve"> style. </w:t>
      </w:r>
    </w:p>
    <w:p w14:paraId="46D4B9E5" w14:textId="5B574B6A" w:rsidR="002B750B" w:rsidRPr="00607F45" w:rsidRDefault="002B6EC2" w:rsidP="009846EC">
      <w:pPr>
        <w:pStyle w:val="Headingbackmatter"/>
      </w:pPr>
      <w:bookmarkStart w:id="40" w:name="_Toc172195202"/>
      <w:r w:rsidRPr="00607F45">
        <w:lastRenderedPageBreak/>
        <w:t>Reference</w:t>
      </w:r>
      <w:r w:rsidR="00D56578">
        <w:t>s</w:t>
      </w:r>
      <w:bookmarkEnd w:id="40"/>
    </w:p>
    <w:p w14:paraId="3F9C2D1E" w14:textId="77777777" w:rsidR="00B223D7" w:rsidRPr="00607F45" w:rsidRDefault="00B223D7" w:rsidP="00B223D7">
      <w:r w:rsidRPr="00607F45">
        <w:t>Insert text here</w:t>
      </w:r>
    </w:p>
    <w:p w14:paraId="3DCC7AD2" w14:textId="77777777" w:rsidR="00B223D7" w:rsidRDefault="00B223D7" w:rsidP="00B223D7"/>
    <w:p w14:paraId="69EC6533" w14:textId="0461FA50" w:rsidR="00C57EB6" w:rsidRPr="00607F45" w:rsidRDefault="002B6EC2" w:rsidP="002B6EC2">
      <w:pPr>
        <w:pStyle w:val="Guidancenotes"/>
      </w:pPr>
      <w:r w:rsidRPr="00607F45">
        <w:t xml:space="preserve">You should include your reference list at the end of your </w:t>
      </w:r>
      <w:r w:rsidR="00D364CF">
        <w:t>report</w:t>
      </w:r>
      <w:r w:rsidRPr="00607F45">
        <w:t xml:space="preserve"> but before the appendi</w:t>
      </w:r>
      <w:r w:rsidR="00D364CF">
        <w:t>ces</w:t>
      </w:r>
      <w:r w:rsidRPr="00607F45">
        <w:t xml:space="preserve">. You must ensure you use the appropriate </w:t>
      </w:r>
      <w:r w:rsidR="00D364CF">
        <w:t xml:space="preserve">IEEE </w:t>
      </w:r>
      <w:r w:rsidRPr="00607F45">
        <w:t xml:space="preserve">format for your subject area. </w:t>
      </w:r>
    </w:p>
    <w:p w14:paraId="6C285352" w14:textId="543B7DEF" w:rsidR="00D364CF" w:rsidRDefault="00D364CF" w:rsidP="00D364CF">
      <w:pPr>
        <w:pStyle w:val="Guidancenotes"/>
      </w:pPr>
      <w:r>
        <w:t xml:space="preserve">Your referencing must use the </w:t>
      </w:r>
      <w:hyperlink r:id="rId10" w:history="1">
        <w:r w:rsidRPr="00DC2422">
          <w:rPr>
            <w:rStyle w:val="Hyperlink"/>
          </w:rPr>
          <w:t>IEEE referencing style IEEE Citation Guidelines</w:t>
        </w:r>
      </w:hyperlink>
      <w:r>
        <w:t xml:space="preserve">. </w:t>
      </w:r>
    </w:p>
    <w:p w14:paraId="62116826" w14:textId="77777777" w:rsidR="00D364CF" w:rsidRDefault="00D364CF" w:rsidP="00D364CF">
      <w:pPr>
        <w:pStyle w:val="Guidancenotes"/>
      </w:pPr>
      <w:r>
        <w:t xml:space="preserve">It is highly recommended that you use reference management software such as RefWorks that is provided by the university. Your project should have as many references as is required. However, having few references indicates that no thorough investigation has occurred. </w:t>
      </w:r>
    </w:p>
    <w:p w14:paraId="2CF33BA8" w14:textId="520C9987" w:rsidR="00EF373B" w:rsidRPr="00607F45" w:rsidRDefault="00D364CF" w:rsidP="00D364CF">
      <w:pPr>
        <w:pStyle w:val="Guidancenotes"/>
      </w:pPr>
      <w:r>
        <w:t xml:space="preserve">It is your responsibility to ensure that you have </w:t>
      </w:r>
      <w:proofErr w:type="gramStart"/>
      <w:r>
        <w:t>actually read</w:t>
      </w:r>
      <w:proofErr w:type="gramEnd"/>
      <w:r>
        <w:t xml:space="preserve"> all the material you reference, and that the references provided in your report are legitimate and NOT </w:t>
      </w:r>
      <w:r w:rsidR="00DC2422">
        <w:t>AI-generated</w:t>
      </w:r>
      <w:r>
        <w:t>.</w:t>
      </w:r>
    </w:p>
    <w:p w14:paraId="0A44659D" w14:textId="77777777" w:rsidR="00EF373B" w:rsidRPr="00607F45" w:rsidRDefault="00EF373B" w:rsidP="002B6EC2">
      <w:pPr>
        <w:pStyle w:val="Guidancenotes"/>
        <w:rPr>
          <w:color w:val="C00000"/>
        </w:rPr>
      </w:pPr>
      <w:r w:rsidRPr="00607F45">
        <w:rPr>
          <w:color w:val="C00000"/>
        </w:rPr>
        <w:t>A Note about EndNote</w:t>
      </w:r>
    </w:p>
    <w:p w14:paraId="7CFAF9BE" w14:textId="77777777" w:rsidR="00EF373B" w:rsidRPr="00607F45" w:rsidRDefault="00EF373B" w:rsidP="002B6EC2">
      <w:pPr>
        <w:pStyle w:val="Guidancenotes"/>
      </w:pPr>
      <w:r w:rsidRPr="00607F45">
        <w:t xml:space="preserve">If you are using EndNote for your references, your reference list will initially appear below the appendix. You can cut and paste it to this </w:t>
      </w:r>
      <w:proofErr w:type="gramStart"/>
      <w:r w:rsidRPr="00607F45">
        <w:t>page</w:t>
      </w:r>
      <w:proofErr w:type="gramEnd"/>
      <w:r w:rsidRPr="00607F45">
        <w:t xml:space="preserve"> and it will stay here after that.</w:t>
      </w:r>
    </w:p>
    <w:p w14:paraId="434BF9B1" w14:textId="77777777" w:rsidR="00C57EB6" w:rsidRPr="00607F45" w:rsidRDefault="00C57EB6" w:rsidP="00C57EB6"/>
    <w:p w14:paraId="033021C3" w14:textId="77777777" w:rsidR="00C57EB6" w:rsidRPr="00607F45" w:rsidRDefault="00C57EB6" w:rsidP="00C57EB6">
      <w:pPr>
        <w:pStyle w:val="Guidancenotes"/>
      </w:pPr>
      <w:r w:rsidRPr="00607F45">
        <w:t xml:space="preserve">Below this line is a hidden Section Break (Next Page). </w:t>
      </w:r>
      <w:r w:rsidRPr="00607F45">
        <w:rPr>
          <w:u w:val="single"/>
        </w:rPr>
        <w:t>DO NOT DELETE THIS!</w:t>
      </w:r>
      <w:r w:rsidRPr="00607F45">
        <w:br/>
        <w:t>You can see hidden elements by using the Show/Hide option (</w:t>
      </w:r>
      <w:r w:rsidRPr="00607F45">
        <w:rPr>
          <w:noProof/>
          <w:lang w:eastAsia="en-GB"/>
        </w:rPr>
        <w:drawing>
          <wp:inline distT="0" distB="0" distL="0" distR="0" wp14:anchorId="66B33C92" wp14:editId="0527A275">
            <wp:extent cx="167489" cy="142676"/>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6644" cy="150475"/>
                    </a:xfrm>
                    <a:prstGeom prst="rect">
                      <a:avLst/>
                    </a:prstGeom>
                  </pic:spPr>
                </pic:pic>
              </a:graphicData>
            </a:graphic>
          </wp:inline>
        </w:drawing>
      </w:r>
      <w:r w:rsidRPr="00607F45">
        <w:t>) on the home ribbon.</w:t>
      </w:r>
    </w:p>
    <w:p w14:paraId="688BD982" w14:textId="77777777" w:rsidR="00C57EB6" w:rsidRPr="00607F45" w:rsidRDefault="00C57EB6" w:rsidP="00C57EB6"/>
    <w:p w14:paraId="58242C62" w14:textId="77777777" w:rsidR="00C57EB6" w:rsidRPr="00607F45" w:rsidRDefault="00C57EB6" w:rsidP="00C57EB6">
      <w:pPr>
        <w:sectPr w:rsidR="00C57EB6" w:rsidRPr="00607F45" w:rsidSect="000C76E1">
          <w:footerReference w:type="default" r:id="rId12"/>
          <w:pgSz w:w="11906" w:h="16838"/>
          <w:pgMar w:top="1134" w:right="1134" w:bottom="1134" w:left="1134" w:header="709" w:footer="709" w:gutter="0"/>
          <w:pgNumType w:start="1"/>
          <w:cols w:space="708"/>
          <w:docGrid w:linePitch="360"/>
        </w:sectPr>
      </w:pPr>
    </w:p>
    <w:p w14:paraId="1A42A0E9" w14:textId="7BF9F2F5" w:rsidR="00732FAA" w:rsidRPr="00F5339F" w:rsidRDefault="00732FAA" w:rsidP="00732FAA">
      <w:pPr>
        <w:pStyle w:val="Appendixes"/>
      </w:pPr>
      <w:bookmarkStart w:id="41" w:name="_Toc172119408"/>
      <w:bookmarkStart w:id="42" w:name="_Toc172195203"/>
      <w:r w:rsidRPr="00F5339F">
        <w:lastRenderedPageBreak/>
        <w:t>Appendi</w:t>
      </w:r>
      <w:r w:rsidR="0091442A">
        <w:t>c</w:t>
      </w:r>
      <w:r w:rsidRPr="00F5339F">
        <w:t>es</w:t>
      </w:r>
      <w:bookmarkEnd w:id="41"/>
      <w:bookmarkEnd w:id="42"/>
    </w:p>
    <w:p w14:paraId="0C64CCEE" w14:textId="3B83273B" w:rsidR="00732FAA" w:rsidRDefault="00732FAA" w:rsidP="00732FAA">
      <w:pPr>
        <w:pStyle w:val="Guidancenotes"/>
      </w:pPr>
      <w:r>
        <w:t xml:space="preserve">Appendices appear after references. Your appendices depend on the nature of your project. </w:t>
      </w:r>
      <w:r w:rsidR="005F5212">
        <w:t>I</w:t>
      </w:r>
      <w:r>
        <w:t xml:space="preserve">f you direct them to do so in your main text, appendices are considered additional information and should not be relied upon to understand your main body of work. Refer readers to an appendix using a phrase such as see Appendix A for further details. </w:t>
      </w:r>
    </w:p>
    <w:p w14:paraId="121670F3" w14:textId="77777777" w:rsidR="00732FAA" w:rsidRDefault="00732FAA" w:rsidP="00732FAA">
      <w:pPr>
        <w:pStyle w:val="Guidancenotes"/>
      </w:pPr>
      <w:r>
        <w:t xml:space="preserve">The following documents must be included as references: </w:t>
      </w:r>
    </w:p>
    <w:p w14:paraId="01F7CD62" w14:textId="77777777" w:rsidR="00732FAA" w:rsidRDefault="00732FAA" w:rsidP="00732FAA">
      <w:pPr>
        <w:pStyle w:val="Guidancenotes"/>
      </w:pPr>
      <w:r>
        <w:t>•</w:t>
      </w:r>
      <w:r>
        <w:tab/>
        <w:t>Your Project Proposal.</w:t>
      </w:r>
    </w:p>
    <w:p w14:paraId="1A8ED76F" w14:textId="77777777" w:rsidR="00732FAA" w:rsidRDefault="00732FAA" w:rsidP="00732FAA">
      <w:pPr>
        <w:pStyle w:val="Guidancenotes"/>
      </w:pPr>
      <w:r>
        <w:t>•</w:t>
      </w:r>
      <w:r>
        <w:tab/>
        <w:t xml:space="preserve">Evidence of your use of a project management tool. </w:t>
      </w:r>
    </w:p>
    <w:p w14:paraId="74EB84F5" w14:textId="7B12E97A" w:rsidR="00732FAA" w:rsidRDefault="00732FAA" w:rsidP="00732FAA">
      <w:pPr>
        <w:pStyle w:val="Guidancenotes"/>
      </w:pPr>
      <w:r>
        <w:t>•</w:t>
      </w:r>
      <w:r>
        <w:tab/>
        <w:t xml:space="preserve">A description of </w:t>
      </w:r>
      <w:r w:rsidR="00EE13A2">
        <w:t>accessing</w:t>
      </w:r>
      <w:r>
        <w:t xml:space="preserve"> (link) any technical output</w:t>
      </w:r>
      <w:r w:rsidR="005F5212">
        <w:t>,</w:t>
      </w:r>
      <w:r>
        <w:t xml:space="preserve"> such as the developed dataset and coding. It is strongly recommended you use GitHub or something </w:t>
      </w:r>
      <w:proofErr w:type="gramStart"/>
      <w:r>
        <w:t>similar to</w:t>
      </w:r>
      <w:proofErr w:type="gramEnd"/>
      <w:r>
        <w:t xml:space="preserve"> do this. </w:t>
      </w:r>
    </w:p>
    <w:p w14:paraId="0A588E5D" w14:textId="2D59A2A8" w:rsidR="00732FAA" w:rsidRDefault="00732FAA" w:rsidP="00732FAA">
      <w:pPr>
        <w:pStyle w:val="Guidancenotes"/>
      </w:pPr>
      <w:r>
        <w:t>•</w:t>
      </w:r>
      <w:r>
        <w:tab/>
        <w:t xml:space="preserve">Provide </w:t>
      </w:r>
      <w:r w:rsidR="005F5212">
        <w:t xml:space="preserve">a </w:t>
      </w:r>
      <w:r>
        <w:t xml:space="preserve">link </w:t>
      </w:r>
      <w:r w:rsidR="00EE13A2">
        <w:t xml:space="preserve">to </w:t>
      </w:r>
      <w:r>
        <w:t>the video recording for demonstrating your artefact</w:t>
      </w:r>
    </w:p>
    <w:p w14:paraId="24A724CE" w14:textId="5A807668" w:rsidR="00732FAA" w:rsidRDefault="00EE13A2" w:rsidP="00732FAA">
      <w:pPr>
        <w:pStyle w:val="Guidancenotes"/>
      </w:pPr>
      <w:r>
        <w:t>For any important communications between you and external stakeholders, please remove private data and anonymise communications</w:t>
      </w:r>
      <w:r w:rsidR="00732FAA">
        <w:t>.</w:t>
      </w:r>
    </w:p>
    <w:p w14:paraId="34137C86" w14:textId="1F918A43" w:rsidR="00EE13A2" w:rsidRPr="00607F45" w:rsidRDefault="00EE13A2" w:rsidP="00EE13A2">
      <w:pPr>
        <w:pStyle w:val="Guidancenotes"/>
        <w:rPr>
          <w:noProof/>
        </w:rPr>
      </w:pPr>
      <w:r w:rsidRPr="00607F45">
        <w:rPr>
          <w:noProof/>
        </w:rPr>
        <w:t>Use Heading back matter style for the headings of appendices.</w:t>
      </w:r>
    </w:p>
    <w:p w14:paraId="002F5D1B" w14:textId="2A820769" w:rsidR="00EE13A2" w:rsidRDefault="003276A2" w:rsidP="00732FAA">
      <w:pPr>
        <w:pStyle w:val="Guidancenotes"/>
      </w:pPr>
      <w:r>
        <w:t xml:space="preserve">You can delete these </w:t>
      </w:r>
      <w:proofErr w:type="gramStart"/>
      <w:r>
        <w:t>guidelines</w:t>
      </w:r>
      <w:proofErr w:type="gramEnd"/>
      <w:r>
        <w:t xml:space="preserve"> but you need to leave the </w:t>
      </w:r>
      <w:r w:rsidR="006667CE">
        <w:t xml:space="preserve">rest of </w:t>
      </w:r>
      <w:r>
        <w:t>page black with “</w:t>
      </w:r>
      <w:r w:rsidR="0091442A">
        <w:t>A</w:t>
      </w:r>
      <w:r w:rsidR="0091442A" w:rsidRPr="0091442A">
        <w:t>ppendices</w:t>
      </w:r>
      <w:r w:rsidR="006667CE">
        <w:t>” on the top.</w:t>
      </w:r>
    </w:p>
    <w:p w14:paraId="7DC675EF" w14:textId="77777777" w:rsidR="00732FAA" w:rsidRDefault="00732FAA" w:rsidP="00EF373B"/>
    <w:p w14:paraId="49A3F811" w14:textId="77777777" w:rsidR="00732FAA" w:rsidRDefault="00732FAA" w:rsidP="00EF373B"/>
    <w:p w14:paraId="22347EE4" w14:textId="77777777" w:rsidR="00732FAA" w:rsidRDefault="00732FAA" w:rsidP="00EF373B"/>
    <w:p w14:paraId="1326FE45" w14:textId="77777777" w:rsidR="00732FAA" w:rsidRDefault="00732FAA" w:rsidP="00EF373B"/>
    <w:p w14:paraId="37166884" w14:textId="77777777" w:rsidR="00732FAA" w:rsidRDefault="00732FAA" w:rsidP="00EF373B"/>
    <w:p w14:paraId="31AFFDE5" w14:textId="77777777" w:rsidR="00732FAA" w:rsidRDefault="00732FAA" w:rsidP="00EF373B"/>
    <w:p w14:paraId="2B1CBB89" w14:textId="77777777" w:rsidR="00732FAA" w:rsidRDefault="00732FAA" w:rsidP="00EF373B"/>
    <w:p w14:paraId="7B546FDD" w14:textId="77777777" w:rsidR="00732FAA" w:rsidRDefault="00732FAA" w:rsidP="00EF373B"/>
    <w:p w14:paraId="4E6D6759" w14:textId="77777777" w:rsidR="00732FAA" w:rsidRDefault="00732FAA" w:rsidP="00EF373B"/>
    <w:p w14:paraId="09657020" w14:textId="77777777" w:rsidR="00732FAA" w:rsidRDefault="00732FAA" w:rsidP="00EF373B"/>
    <w:p w14:paraId="5D0550D7" w14:textId="77777777" w:rsidR="00732FAA" w:rsidRDefault="00732FAA" w:rsidP="00EF373B"/>
    <w:p w14:paraId="539F2C90" w14:textId="0ACFED09" w:rsidR="00732FAA" w:rsidRDefault="00B223D7" w:rsidP="00B223D7">
      <w:pPr>
        <w:pStyle w:val="Headingbackmatter"/>
      </w:pPr>
      <w:bookmarkStart w:id="43" w:name="_Toc172195204"/>
      <w:r>
        <w:lastRenderedPageBreak/>
        <w:t>Appendix A</w:t>
      </w:r>
      <w:r w:rsidR="0033294B">
        <w:t>: Project Proposal</w:t>
      </w:r>
      <w:bookmarkEnd w:id="43"/>
    </w:p>
    <w:p w14:paraId="00E03373" w14:textId="77777777" w:rsidR="00B223D7" w:rsidRPr="00607F45" w:rsidRDefault="00B223D7" w:rsidP="00B223D7">
      <w:r w:rsidRPr="00607F45">
        <w:t>Insert text here</w:t>
      </w:r>
    </w:p>
    <w:p w14:paraId="0B637084" w14:textId="77777777" w:rsidR="00B223D7" w:rsidRDefault="00B223D7" w:rsidP="00B223D7"/>
    <w:p w14:paraId="5A355171" w14:textId="55D468C1" w:rsidR="0033294B" w:rsidRDefault="0033294B" w:rsidP="0033294B">
      <w:pPr>
        <w:pStyle w:val="Headingbackmatter"/>
      </w:pPr>
      <w:bookmarkStart w:id="44" w:name="_Toc172195205"/>
      <w:r>
        <w:lastRenderedPageBreak/>
        <w:t xml:space="preserve">Appendix B: </w:t>
      </w:r>
      <w:r w:rsidRPr="0033294B">
        <w:t>Project Management</w:t>
      </w:r>
      <w:bookmarkEnd w:id="44"/>
    </w:p>
    <w:p w14:paraId="782AA69E" w14:textId="77777777" w:rsidR="0033294B" w:rsidRPr="00607F45" w:rsidRDefault="0033294B" w:rsidP="0033294B">
      <w:r w:rsidRPr="00607F45">
        <w:t>Insert text here</w:t>
      </w:r>
    </w:p>
    <w:p w14:paraId="7672CBED" w14:textId="0B2CB62D" w:rsidR="004738F1" w:rsidRDefault="004738F1" w:rsidP="004738F1">
      <w:pPr>
        <w:pStyle w:val="Headingbackmatter"/>
      </w:pPr>
      <w:bookmarkStart w:id="45" w:name="_Toc172195206"/>
      <w:r>
        <w:lastRenderedPageBreak/>
        <w:t>Appendix C: Artefact/Dataset</w:t>
      </w:r>
      <w:bookmarkEnd w:id="45"/>
    </w:p>
    <w:p w14:paraId="2D063823" w14:textId="77777777" w:rsidR="004738F1" w:rsidRDefault="004738F1" w:rsidP="004738F1">
      <w:r w:rsidRPr="00607F45">
        <w:t>Insert text here</w:t>
      </w:r>
    </w:p>
    <w:p w14:paraId="65DA6A90" w14:textId="4E22B689" w:rsidR="004738F1" w:rsidRPr="00607F45" w:rsidRDefault="001D23F9" w:rsidP="001D23F9">
      <w:pPr>
        <w:pStyle w:val="Guidancenotes"/>
      </w:pPr>
      <w:r>
        <w:t xml:space="preserve">Provide a link </w:t>
      </w:r>
      <w:r w:rsidR="00AE7211">
        <w:t>and on</w:t>
      </w:r>
      <w:r>
        <w:t xml:space="preserve"> </w:t>
      </w:r>
      <w:r w:rsidRPr="001D23F9">
        <w:t>how to access any technical output such as the developed</w:t>
      </w:r>
      <w:r>
        <w:t xml:space="preserve">/used </w:t>
      </w:r>
      <w:r w:rsidRPr="001D23F9">
        <w:t xml:space="preserve">dataset and coding. It is strongly recommended you use GitHub or something </w:t>
      </w:r>
      <w:proofErr w:type="gramStart"/>
      <w:r w:rsidRPr="001D23F9">
        <w:t>similar to</w:t>
      </w:r>
      <w:proofErr w:type="gramEnd"/>
      <w:r w:rsidRPr="001D23F9">
        <w:t xml:space="preserve"> do this.</w:t>
      </w:r>
    </w:p>
    <w:p w14:paraId="47EF30F7" w14:textId="264E67F2" w:rsidR="00AE7211" w:rsidRDefault="00AE7211" w:rsidP="00AE7211">
      <w:pPr>
        <w:pStyle w:val="Headingbackmatter"/>
      </w:pPr>
      <w:bookmarkStart w:id="46" w:name="_Toc172195207"/>
      <w:r>
        <w:lastRenderedPageBreak/>
        <w:t xml:space="preserve">Appendix </w:t>
      </w:r>
      <w:r w:rsidR="00937A3F">
        <w:t>D</w:t>
      </w:r>
      <w:r>
        <w:t xml:space="preserve">: </w:t>
      </w:r>
      <w:r w:rsidR="00794B11" w:rsidRPr="00794B11">
        <w:t>Screencast</w:t>
      </w:r>
      <w:bookmarkEnd w:id="46"/>
    </w:p>
    <w:p w14:paraId="3E36421B" w14:textId="77777777" w:rsidR="00AE7211" w:rsidRDefault="00AE7211" w:rsidP="00AE7211">
      <w:r w:rsidRPr="00607F45">
        <w:t>Insert text here</w:t>
      </w:r>
    </w:p>
    <w:p w14:paraId="4A331CE6" w14:textId="108FD357" w:rsidR="00937A3F" w:rsidRDefault="00794B11" w:rsidP="00937A3F">
      <w:pPr>
        <w:pStyle w:val="Guidancenotes"/>
      </w:pPr>
      <w:r>
        <w:t xml:space="preserve">Provide a link to your </w:t>
      </w:r>
      <w:r w:rsidR="00937A3F">
        <w:t xml:space="preserve">video file </w:t>
      </w:r>
      <w:r>
        <w:t>here</w:t>
      </w:r>
      <w:r w:rsidR="00937A3F">
        <w:t>.</w:t>
      </w:r>
      <w:r>
        <w:t xml:space="preserve"> You can share your screencast using </w:t>
      </w:r>
      <w:r w:rsidR="00213E5E" w:rsidRPr="00213E5E">
        <w:t>Microsoft Stream</w:t>
      </w:r>
      <w:r w:rsidR="00213E5E">
        <w:t xml:space="preserve">, OneDrive or any other method which gives full access to your </w:t>
      </w:r>
      <w:r w:rsidR="00937A3F">
        <w:t>supervisor and second marker</w:t>
      </w:r>
      <w:r w:rsidR="00213E5E">
        <w:t>.</w:t>
      </w:r>
    </w:p>
    <w:p w14:paraId="4D23D1E2" w14:textId="547F8DE4" w:rsidR="00A2054E" w:rsidRPr="00A2054E" w:rsidRDefault="008A7D19" w:rsidP="00611127">
      <w:pPr>
        <w:pStyle w:val="Guidancenotes"/>
      </w:pPr>
      <w:r>
        <w:t>A PowerPoint is not required.</w:t>
      </w:r>
    </w:p>
    <w:sectPr w:rsidR="00A2054E" w:rsidRPr="00A2054E" w:rsidSect="000C76E1">
      <w:footerReference w:type="default" r:id="rId13"/>
      <w:pgSz w:w="11906" w:h="16838"/>
      <w:pgMar w:top="1134" w:right="1134" w:bottom="1134" w:left="1134"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CA07FB" w14:textId="77777777" w:rsidR="005B2CE9" w:rsidRDefault="005B2CE9" w:rsidP="00531639">
      <w:pPr>
        <w:spacing w:after="0" w:line="240" w:lineRule="auto"/>
      </w:pPr>
      <w:r>
        <w:separator/>
      </w:r>
    </w:p>
    <w:p w14:paraId="2CA1149B" w14:textId="77777777" w:rsidR="005B2CE9" w:rsidRDefault="005B2CE9"/>
  </w:endnote>
  <w:endnote w:type="continuationSeparator" w:id="0">
    <w:p w14:paraId="336E2678" w14:textId="77777777" w:rsidR="005B2CE9" w:rsidRDefault="005B2CE9" w:rsidP="00531639">
      <w:pPr>
        <w:spacing w:after="0" w:line="240" w:lineRule="auto"/>
      </w:pPr>
      <w:r>
        <w:continuationSeparator/>
      </w:r>
    </w:p>
    <w:p w14:paraId="23C6A801" w14:textId="77777777" w:rsidR="005B2CE9" w:rsidRDefault="005B2C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0583153"/>
      <w:docPartObj>
        <w:docPartGallery w:val="Page Numbers (Bottom of Page)"/>
        <w:docPartUnique/>
      </w:docPartObj>
    </w:sdtPr>
    <w:sdtEndPr>
      <w:rPr>
        <w:noProof/>
        <w:sz w:val="20"/>
        <w:szCs w:val="18"/>
      </w:rPr>
    </w:sdtEndPr>
    <w:sdtContent>
      <w:p w14:paraId="69C3D10C" w14:textId="77777777" w:rsidR="00771ACC" w:rsidRPr="008A7D19" w:rsidRDefault="00771ACC" w:rsidP="002B750B">
        <w:pPr>
          <w:pStyle w:val="Footer"/>
          <w:jc w:val="center"/>
          <w:rPr>
            <w:sz w:val="20"/>
            <w:szCs w:val="18"/>
          </w:rPr>
        </w:pPr>
        <w:r w:rsidRPr="008A7D19">
          <w:rPr>
            <w:sz w:val="20"/>
            <w:szCs w:val="18"/>
          </w:rPr>
          <w:fldChar w:fldCharType="begin"/>
        </w:r>
        <w:r w:rsidRPr="008A7D19">
          <w:rPr>
            <w:sz w:val="20"/>
            <w:szCs w:val="18"/>
          </w:rPr>
          <w:instrText xml:space="preserve"> PAGE   \* MERGEFORMAT </w:instrText>
        </w:r>
        <w:r w:rsidRPr="008A7D19">
          <w:rPr>
            <w:sz w:val="20"/>
            <w:szCs w:val="18"/>
          </w:rPr>
          <w:fldChar w:fldCharType="separate"/>
        </w:r>
        <w:r w:rsidRPr="008A7D19">
          <w:rPr>
            <w:noProof/>
            <w:sz w:val="20"/>
            <w:szCs w:val="18"/>
          </w:rPr>
          <w:t>7</w:t>
        </w:r>
        <w:r w:rsidRPr="008A7D19">
          <w:rPr>
            <w:noProof/>
            <w:sz w:val="20"/>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369106"/>
      <w:docPartObj>
        <w:docPartGallery w:val="Page Numbers (Bottom of Page)"/>
        <w:docPartUnique/>
      </w:docPartObj>
    </w:sdtPr>
    <w:sdtEndPr>
      <w:rPr>
        <w:noProof/>
        <w:sz w:val="20"/>
        <w:szCs w:val="18"/>
      </w:rPr>
    </w:sdtEndPr>
    <w:sdtContent>
      <w:p w14:paraId="2B698B69" w14:textId="77777777" w:rsidR="00771ACC" w:rsidRPr="00944D7F" w:rsidRDefault="00771ACC">
        <w:pPr>
          <w:pStyle w:val="Footer"/>
          <w:jc w:val="center"/>
          <w:rPr>
            <w:sz w:val="20"/>
            <w:szCs w:val="18"/>
          </w:rPr>
        </w:pPr>
        <w:r w:rsidRPr="00944D7F">
          <w:rPr>
            <w:sz w:val="20"/>
            <w:szCs w:val="18"/>
          </w:rPr>
          <w:fldChar w:fldCharType="begin"/>
        </w:r>
        <w:r w:rsidRPr="00944D7F">
          <w:rPr>
            <w:sz w:val="20"/>
            <w:szCs w:val="18"/>
          </w:rPr>
          <w:instrText xml:space="preserve"> PAGE   \* MERGEFORMAT </w:instrText>
        </w:r>
        <w:r w:rsidRPr="00944D7F">
          <w:rPr>
            <w:sz w:val="20"/>
            <w:szCs w:val="18"/>
          </w:rPr>
          <w:fldChar w:fldCharType="separate"/>
        </w:r>
        <w:r w:rsidRPr="00944D7F">
          <w:rPr>
            <w:noProof/>
            <w:sz w:val="20"/>
            <w:szCs w:val="18"/>
          </w:rPr>
          <w:t>2</w:t>
        </w:r>
        <w:r w:rsidRPr="00944D7F">
          <w:rPr>
            <w:noProof/>
            <w:sz w:val="20"/>
            <w:szCs w:val="18"/>
          </w:rPr>
          <w:fldChar w:fldCharType="end"/>
        </w:r>
      </w:p>
    </w:sdtContent>
  </w:sdt>
  <w:p w14:paraId="0B1606D3" w14:textId="77777777" w:rsidR="00771ACC" w:rsidRDefault="00771A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4048923"/>
      <w:docPartObj>
        <w:docPartGallery w:val="Page Numbers (Bottom of Page)"/>
        <w:docPartUnique/>
      </w:docPartObj>
    </w:sdtPr>
    <w:sdtEndPr>
      <w:rPr>
        <w:noProof/>
        <w:sz w:val="20"/>
        <w:szCs w:val="18"/>
      </w:rPr>
    </w:sdtEndPr>
    <w:sdtContent>
      <w:p w14:paraId="01B0E567" w14:textId="77777777" w:rsidR="00771ACC" w:rsidRPr="00AE7211" w:rsidRDefault="00771ACC" w:rsidP="002B750B">
        <w:pPr>
          <w:pStyle w:val="Footer"/>
          <w:jc w:val="center"/>
          <w:rPr>
            <w:sz w:val="20"/>
            <w:szCs w:val="18"/>
          </w:rPr>
        </w:pPr>
        <w:r w:rsidRPr="00AE7211">
          <w:rPr>
            <w:sz w:val="20"/>
            <w:szCs w:val="18"/>
          </w:rPr>
          <w:fldChar w:fldCharType="begin"/>
        </w:r>
        <w:r w:rsidRPr="00AE7211">
          <w:rPr>
            <w:sz w:val="20"/>
            <w:szCs w:val="18"/>
          </w:rPr>
          <w:instrText xml:space="preserve"> PAGE   \* MERGEFORMAT </w:instrText>
        </w:r>
        <w:r w:rsidRPr="00AE7211">
          <w:rPr>
            <w:sz w:val="20"/>
            <w:szCs w:val="18"/>
          </w:rPr>
          <w:fldChar w:fldCharType="separate"/>
        </w:r>
        <w:r w:rsidRPr="00AE7211">
          <w:rPr>
            <w:noProof/>
            <w:sz w:val="20"/>
            <w:szCs w:val="18"/>
          </w:rPr>
          <w:t>I</w:t>
        </w:r>
        <w:r w:rsidRPr="00AE7211">
          <w:rPr>
            <w:noProof/>
            <w:sz w:val="20"/>
            <w:szCs w:val="18"/>
          </w:rPr>
          <w:fldChar w:fldCharType="end"/>
        </w:r>
      </w:p>
    </w:sdtContent>
  </w:sdt>
  <w:p w14:paraId="7A5D4E32" w14:textId="77777777" w:rsidR="00771ACC" w:rsidRDefault="00771A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D7F267" w14:textId="77777777" w:rsidR="005B2CE9" w:rsidRDefault="005B2CE9" w:rsidP="00531639">
      <w:pPr>
        <w:spacing w:after="0" w:line="240" w:lineRule="auto"/>
      </w:pPr>
      <w:r>
        <w:separator/>
      </w:r>
    </w:p>
    <w:p w14:paraId="2E7B0DB8" w14:textId="77777777" w:rsidR="005B2CE9" w:rsidRDefault="005B2CE9"/>
  </w:footnote>
  <w:footnote w:type="continuationSeparator" w:id="0">
    <w:p w14:paraId="01D84A7A" w14:textId="77777777" w:rsidR="005B2CE9" w:rsidRDefault="005B2CE9" w:rsidP="00531639">
      <w:pPr>
        <w:spacing w:after="0" w:line="240" w:lineRule="auto"/>
      </w:pPr>
      <w:r>
        <w:continuationSeparator/>
      </w:r>
    </w:p>
    <w:p w14:paraId="61ADD64D" w14:textId="77777777" w:rsidR="005B2CE9" w:rsidRDefault="005B2CE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A783B"/>
    <w:multiLevelType w:val="multilevel"/>
    <w:tmpl w:val="9510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FEE2"/>
    <w:multiLevelType w:val="hybridMultilevel"/>
    <w:tmpl w:val="48766B68"/>
    <w:lvl w:ilvl="0" w:tplc="ECCCFB02">
      <w:start w:val="1"/>
      <w:numFmt w:val="bullet"/>
      <w:lvlText w:val="·"/>
      <w:lvlJc w:val="left"/>
      <w:pPr>
        <w:ind w:left="720" w:hanging="360"/>
      </w:pPr>
      <w:rPr>
        <w:rFonts w:ascii="Symbol" w:hAnsi="Symbol" w:hint="default"/>
      </w:rPr>
    </w:lvl>
    <w:lvl w:ilvl="1" w:tplc="2C08821A">
      <w:start w:val="1"/>
      <w:numFmt w:val="bullet"/>
      <w:lvlText w:val="o"/>
      <w:lvlJc w:val="left"/>
      <w:pPr>
        <w:ind w:left="1440" w:hanging="360"/>
      </w:pPr>
      <w:rPr>
        <w:rFonts w:ascii="Courier New" w:hAnsi="Courier New" w:hint="default"/>
      </w:rPr>
    </w:lvl>
    <w:lvl w:ilvl="2" w:tplc="C400DED2">
      <w:start w:val="1"/>
      <w:numFmt w:val="bullet"/>
      <w:lvlText w:val=""/>
      <w:lvlJc w:val="left"/>
      <w:pPr>
        <w:ind w:left="2160" w:hanging="360"/>
      </w:pPr>
      <w:rPr>
        <w:rFonts w:ascii="Wingdings" w:hAnsi="Wingdings" w:hint="default"/>
      </w:rPr>
    </w:lvl>
    <w:lvl w:ilvl="3" w:tplc="C6B823F4">
      <w:start w:val="1"/>
      <w:numFmt w:val="bullet"/>
      <w:lvlText w:val=""/>
      <w:lvlJc w:val="left"/>
      <w:pPr>
        <w:ind w:left="2880" w:hanging="360"/>
      </w:pPr>
      <w:rPr>
        <w:rFonts w:ascii="Symbol" w:hAnsi="Symbol" w:hint="default"/>
      </w:rPr>
    </w:lvl>
    <w:lvl w:ilvl="4" w:tplc="964E9DCA">
      <w:start w:val="1"/>
      <w:numFmt w:val="bullet"/>
      <w:lvlText w:val="o"/>
      <w:lvlJc w:val="left"/>
      <w:pPr>
        <w:ind w:left="3600" w:hanging="360"/>
      </w:pPr>
      <w:rPr>
        <w:rFonts w:ascii="Courier New" w:hAnsi="Courier New" w:hint="default"/>
      </w:rPr>
    </w:lvl>
    <w:lvl w:ilvl="5" w:tplc="CAEEC88A">
      <w:start w:val="1"/>
      <w:numFmt w:val="bullet"/>
      <w:lvlText w:val=""/>
      <w:lvlJc w:val="left"/>
      <w:pPr>
        <w:ind w:left="4320" w:hanging="360"/>
      </w:pPr>
      <w:rPr>
        <w:rFonts w:ascii="Wingdings" w:hAnsi="Wingdings" w:hint="default"/>
      </w:rPr>
    </w:lvl>
    <w:lvl w:ilvl="6" w:tplc="E64EE6F6">
      <w:start w:val="1"/>
      <w:numFmt w:val="bullet"/>
      <w:lvlText w:val=""/>
      <w:lvlJc w:val="left"/>
      <w:pPr>
        <w:ind w:left="5040" w:hanging="360"/>
      </w:pPr>
      <w:rPr>
        <w:rFonts w:ascii="Symbol" w:hAnsi="Symbol" w:hint="default"/>
      </w:rPr>
    </w:lvl>
    <w:lvl w:ilvl="7" w:tplc="20F0D748">
      <w:start w:val="1"/>
      <w:numFmt w:val="bullet"/>
      <w:lvlText w:val="o"/>
      <w:lvlJc w:val="left"/>
      <w:pPr>
        <w:ind w:left="5760" w:hanging="360"/>
      </w:pPr>
      <w:rPr>
        <w:rFonts w:ascii="Courier New" w:hAnsi="Courier New" w:hint="default"/>
      </w:rPr>
    </w:lvl>
    <w:lvl w:ilvl="8" w:tplc="7EE452EE">
      <w:start w:val="1"/>
      <w:numFmt w:val="bullet"/>
      <w:lvlText w:val=""/>
      <w:lvlJc w:val="left"/>
      <w:pPr>
        <w:ind w:left="6480" w:hanging="360"/>
      </w:pPr>
      <w:rPr>
        <w:rFonts w:ascii="Wingdings" w:hAnsi="Wingdings" w:hint="default"/>
      </w:rPr>
    </w:lvl>
  </w:abstractNum>
  <w:abstractNum w:abstractNumId="2" w15:restartNumberingAfterBreak="0">
    <w:nsid w:val="0C984904"/>
    <w:multiLevelType w:val="hybridMultilevel"/>
    <w:tmpl w:val="DBACE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6832C5"/>
    <w:multiLevelType w:val="hybridMultilevel"/>
    <w:tmpl w:val="03401972"/>
    <w:lvl w:ilvl="0" w:tplc="6EF0908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27A6F13"/>
    <w:multiLevelType w:val="hybridMultilevel"/>
    <w:tmpl w:val="FFFFFFFF"/>
    <w:lvl w:ilvl="0" w:tplc="3490C21A">
      <w:start w:val="1"/>
      <w:numFmt w:val="bullet"/>
      <w:lvlText w:val=""/>
      <w:lvlJc w:val="left"/>
      <w:pPr>
        <w:ind w:left="720" w:hanging="360"/>
      </w:pPr>
      <w:rPr>
        <w:rFonts w:ascii="Symbol" w:hAnsi="Symbol" w:hint="default"/>
      </w:rPr>
    </w:lvl>
    <w:lvl w:ilvl="1" w:tplc="F1001D0A">
      <w:start w:val="1"/>
      <w:numFmt w:val="bullet"/>
      <w:lvlText w:val="o"/>
      <w:lvlJc w:val="left"/>
      <w:pPr>
        <w:ind w:left="1440" w:hanging="360"/>
      </w:pPr>
      <w:rPr>
        <w:rFonts w:ascii="Courier New" w:hAnsi="Courier New" w:hint="default"/>
      </w:rPr>
    </w:lvl>
    <w:lvl w:ilvl="2" w:tplc="58B23A54">
      <w:start w:val="1"/>
      <w:numFmt w:val="bullet"/>
      <w:lvlText w:val=""/>
      <w:lvlJc w:val="left"/>
      <w:pPr>
        <w:ind w:left="2160" w:hanging="360"/>
      </w:pPr>
      <w:rPr>
        <w:rFonts w:ascii="Wingdings" w:hAnsi="Wingdings" w:hint="default"/>
      </w:rPr>
    </w:lvl>
    <w:lvl w:ilvl="3" w:tplc="29DAD362">
      <w:start w:val="1"/>
      <w:numFmt w:val="bullet"/>
      <w:lvlText w:val=""/>
      <w:lvlJc w:val="left"/>
      <w:pPr>
        <w:ind w:left="2880" w:hanging="360"/>
      </w:pPr>
      <w:rPr>
        <w:rFonts w:ascii="Symbol" w:hAnsi="Symbol" w:hint="default"/>
      </w:rPr>
    </w:lvl>
    <w:lvl w:ilvl="4" w:tplc="11B00C3C">
      <w:start w:val="1"/>
      <w:numFmt w:val="bullet"/>
      <w:lvlText w:val="o"/>
      <w:lvlJc w:val="left"/>
      <w:pPr>
        <w:ind w:left="3600" w:hanging="360"/>
      </w:pPr>
      <w:rPr>
        <w:rFonts w:ascii="Courier New" w:hAnsi="Courier New" w:hint="default"/>
      </w:rPr>
    </w:lvl>
    <w:lvl w:ilvl="5" w:tplc="BBEE1464">
      <w:start w:val="1"/>
      <w:numFmt w:val="bullet"/>
      <w:lvlText w:val=""/>
      <w:lvlJc w:val="left"/>
      <w:pPr>
        <w:ind w:left="4320" w:hanging="360"/>
      </w:pPr>
      <w:rPr>
        <w:rFonts w:ascii="Wingdings" w:hAnsi="Wingdings" w:hint="default"/>
      </w:rPr>
    </w:lvl>
    <w:lvl w:ilvl="6" w:tplc="A4D4FC74">
      <w:start w:val="1"/>
      <w:numFmt w:val="bullet"/>
      <w:lvlText w:val=""/>
      <w:lvlJc w:val="left"/>
      <w:pPr>
        <w:ind w:left="5040" w:hanging="360"/>
      </w:pPr>
      <w:rPr>
        <w:rFonts w:ascii="Symbol" w:hAnsi="Symbol" w:hint="default"/>
      </w:rPr>
    </w:lvl>
    <w:lvl w:ilvl="7" w:tplc="94C85E4A">
      <w:start w:val="1"/>
      <w:numFmt w:val="bullet"/>
      <w:lvlText w:val="o"/>
      <w:lvlJc w:val="left"/>
      <w:pPr>
        <w:ind w:left="5760" w:hanging="360"/>
      </w:pPr>
      <w:rPr>
        <w:rFonts w:ascii="Courier New" w:hAnsi="Courier New" w:hint="default"/>
      </w:rPr>
    </w:lvl>
    <w:lvl w:ilvl="8" w:tplc="BE487EA8">
      <w:start w:val="1"/>
      <w:numFmt w:val="bullet"/>
      <w:lvlText w:val=""/>
      <w:lvlJc w:val="left"/>
      <w:pPr>
        <w:ind w:left="6480" w:hanging="360"/>
      </w:pPr>
      <w:rPr>
        <w:rFonts w:ascii="Wingdings" w:hAnsi="Wingdings" w:hint="default"/>
      </w:rPr>
    </w:lvl>
  </w:abstractNum>
  <w:abstractNum w:abstractNumId="5" w15:restartNumberingAfterBreak="0">
    <w:nsid w:val="35082EB9"/>
    <w:multiLevelType w:val="multilevel"/>
    <w:tmpl w:val="981257C6"/>
    <w:lvl w:ilvl="0">
      <w:start w:val="1"/>
      <w:numFmt w:val="decimal"/>
      <w:pStyle w:val="Heading1"/>
      <w:suff w:val="space"/>
      <w:lvlText w:val="Chapter %1"/>
      <w:lvlJc w:val="left"/>
      <w:pPr>
        <w:ind w:left="432" w:hanging="432"/>
      </w:pPr>
      <w:rPr>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59055C8B"/>
    <w:multiLevelType w:val="hybridMultilevel"/>
    <w:tmpl w:val="02220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D360C3A"/>
    <w:multiLevelType w:val="hybridMultilevel"/>
    <w:tmpl w:val="A31E36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13722603">
    <w:abstractNumId w:val="5"/>
  </w:num>
  <w:num w:numId="2" w16cid:durableId="1024789796">
    <w:abstractNumId w:val="3"/>
  </w:num>
  <w:num w:numId="3" w16cid:durableId="1365248450">
    <w:abstractNumId w:val="2"/>
  </w:num>
  <w:num w:numId="4" w16cid:durableId="1767461938">
    <w:abstractNumId w:val="6"/>
  </w:num>
  <w:num w:numId="5" w16cid:durableId="1967000224">
    <w:abstractNumId w:val="7"/>
  </w:num>
  <w:num w:numId="6" w16cid:durableId="1492018170">
    <w:abstractNumId w:val="1"/>
  </w:num>
  <w:num w:numId="7" w16cid:durableId="1359893545">
    <w:abstractNumId w:val="4"/>
  </w:num>
  <w:num w:numId="8" w16cid:durableId="1049300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ctiveWritingStyle w:appName="MSWord" w:lang="fr-FR" w:vendorID="64" w:dllVersion="6" w:nlCheck="1" w:checkStyle="0"/>
  <w:activeWritingStyle w:appName="MSWord" w:lang="en-GB"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6" w:nlCheck="1" w:checkStyle="1"/>
  <w:activeWritingStyle w:appName="MSWord" w:lang="en-US" w:vendorID="64" w:dllVersion="0" w:nlCheck="1" w:checkStyle="0"/>
  <w:activeWritingStyle w:appName="MSWord" w:lang="en-GB" w:vendorID="64" w:dllVersion="4096"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axNDQztTAxMrM0MDVX0lEKTi0uzszPAykwqgUAUSPwdiwAAAA="/>
  </w:docVars>
  <w:rsids>
    <w:rsidRoot w:val="00C463B0"/>
    <w:rsid w:val="00003203"/>
    <w:rsid w:val="00003C2E"/>
    <w:rsid w:val="000154BE"/>
    <w:rsid w:val="0002777E"/>
    <w:rsid w:val="00034F25"/>
    <w:rsid w:val="00047584"/>
    <w:rsid w:val="00052D0A"/>
    <w:rsid w:val="00062F3F"/>
    <w:rsid w:val="000722B3"/>
    <w:rsid w:val="00074272"/>
    <w:rsid w:val="00080310"/>
    <w:rsid w:val="00080B2A"/>
    <w:rsid w:val="0009472B"/>
    <w:rsid w:val="000A4A10"/>
    <w:rsid w:val="000A4CB5"/>
    <w:rsid w:val="000A6877"/>
    <w:rsid w:val="000B36A4"/>
    <w:rsid w:val="000C76E1"/>
    <w:rsid w:val="000D2F7C"/>
    <w:rsid w:val="000F237B"/>
    <w:rsid w:val="000F54BA"/>
    <w:rsid w:val="00100237"/>
    <w:rsid w:val="00117B07"/>
    <w:rsid w:val="0014161E"/>
    <w:rsid w:val="00142D46"/>
    <w:rsid w:val="001466C3"/>
    <w:rsid w:val="00155026"/>
    <w:rsid w:val="0015778F"/>
    <w:rsid w:val="00160AAD"/>
    <w:rsid w:val="00166D20"/>
    <w:rsid w:val="00170738"/>
    <w:rsid w:val="00183C2E"/>
    <w:rsid w:val="00184A38"/>
    <w:rsid w:val="001C1B98"/>
    <w:rsid w:val="001C4106"/>
    <w:rsid w:val="001D0702"/>
    <w:rsid w:val="001D1566"/>
    <w:rsid w:val="001D23F9"/>
    <w:rsid w:val="001F2DBD"/>
    <w:rsid w:val="001F3D5A"/>
    <w:rsid w:val="00213E5E"/>
    <w:rsid w:val="002205DE"/>
    <w:rsid w:val="00220E4E"/>
    <w:rsid w:val="002561DF"/>
    <w:rsid w:val="00266134"/>
    <w:rsid w:val="0027204D"/>
    <w:rsid w:val="00275D07"/>
    <w:rsid w:val="002938CF"/>
    <w:rsid w:val="002A54E1"/>
    <w:rsid w:val="002B4362"/>
    <w:rsid w:val="002B6EC2"/>
    <w:rsid w:val="002B750B"/>
    <w:rsid w:val="002C0574"/>
    <w:rsid w:val="002C5AAF"/>
    <w:rsid w:val="002D1EC7"/>
    <w:rsid w:val="002D461C"/>
    <w:rsid w:val="002E19D2"/>
    <w:rsid w:val="002E5D85"/>
    <w:rsid w:val="002F12FF"/>
    <w:rsid w:val="002F29C9"/>
    <w:rsid w:val="002F5503"/>
    <w:rsid w:val="00315DA7"/>
    <w:rsid w:val="00315EB7"/>
    <w:rsid w:val="00317F80"/>
    <w:rsid w:val="003276A2"/>
    <w:rsid w:val="0033294B"/>
    <w:rsid w:val="00334FCF"/>
    <w:rsid w:val="00342297"/>
    <w:rsid w:val="00343771"/>
    <w:rsid w:val="00361CB5"/>
    <w:rsid w:val="003725AB"/>
    <w:rsid w:val="0038152A"/>
    <w:rsid w:val="003827E4"/>
    <w:rsid w:val="0038761F"/>
    <w:rsid w:val="00394318"/>
    <w:rsid w:val="003A5DCE"/>
    <w:rsid w:val="003B0D8E"/>
    <w:rsid w:val="003C0FA1"/>
    <w:rsid w:val="003D590A"/>
    <w:rsid w:val="003E5DA1"/>
    <w:rsid w:val="003E7D56"/>
    <w:rsid w:val="003F652D"/>
    <w:rsid w:val="00414BDD"/>
    <w:rsid w:val="00415005"/>
    <w:rsid w:val="00436D32"/>
    <w:rsid w:val="00447C72"/>
    <w:rsid w:val="00450210"/>
    <w:rsid w:val="00460124"/>
    <w:rsid w:val="004637BF"/>
    <w:rsid w:val="004738F1"/>
    <w:rsid w:val="00473F43"/>
    <w:rsid w:val="00474D82"/>
    <w:rsid w:val="0048579B"/>
    <w:rsid w:val="00487EE0"/>
    <w:rsid w:val="0049502A"/>
    <w:rsid w:val="004A5230"/>
    <w:rsid w:val="004B6C7B"/>
    <w:rsid w:val="004D30DF"/>
    <w:rsid w:val="004D4978"/>
    <w:rsid w:val="004F07B8"/>
    <w:rsid w:val="004F0F4B"/>
    <w:rsid w:val="005005CF"/>
    <w:rsid w:val="00500764"/>
    <w:rsid w:val="00502DF2"/>
    <w:rsid w:val="00503C6F"/>
    <w:rsid w:val="00503D95"/>
    <w:rsid w:val="00511ACA"/>
    <w:rsid w:val="005217F9"/>
    <w:rsid w:val="005224A8"/>
    <w:rsid w:val="00531639"/>
    <w:rsid w:val="00542438"/>
    <w:rsid w:val="00547921"/>
    <w:rsid w:val="00553307"/>
    <w:rsid w:val="00555FC6"/>
    <w:rsid w:val="00556279"/>
    <w:rsid w:val="0058250F"/>
    <w:rsid w:val="005A714D"/>
    <w:rsid w:val="005B2CE9"/>
    <w:rsid w:val="005C79F0"/>
    <w:rsid w:val="005D1919"/>
    <w:rsid w:val="005D1DF0"/>
    <w:rsid w:val="005D2AFB"/>
    <w:rsid w:val="005D7635"/>
    <w:rsid w:val="005F5212"/>
    <w:rsid w:val="005F5DF8"/>
    <w:rsid w:val="0060191A"/>
    <w:rsid w:val="006032E3"/>
    <w:rsid w:val="00607F45"/>
    <w:rsid w:val="00611127"/>
    <w:rsid w:val="00623824"/>
    <w:rsid w:val="00637F6F"/>
    <w:rsid w:val="006549D8"/>
    <w:rsid w:val="00655174"/>
    <w:rsid w:val="00660E2A"/>
    <w:rsid w:val="00660ECE"/>
    <w:rsid w:val="006667CE"/>
    <w:rsid w:val="00666D85"/>
    <w:rsid w:val="00671324"/>
    <w:rsid w:val="00680029"/>
    <w:rsid w:val="00681D73"/>
    <w:rsid w:val="00695264"/>
    <w:rsid w:val="006B2710"/>
    <w:rsid w:val="006B3018"/>
    <w:rsid w:val="006B670D"/>
    <w:rsid w:val="006C2930"/>
    <w:rsid w:val="006C40B4"/>
    <w:rsid w:val="006D3005"/>
    <w:rsid w:val="006D56B2"/>
    <w:rsid w:val="006E0BE5"/>
    <w:rsid w:val="006E216E"/>
    <w:rsid w:val="006F091F"/>
    <w:rsid w:val="006F2BCF"/>
    <w:rsid w:val="00722F97"/>
    <w:rsid w:val="00732FAA"/>
    <w:rsid w:val="00743A9F"/>
    <w:rsid w:val="00751DE7"/>
    <w:rsid w:val="007528CB"/>
    <w:rsid w:val="0075721E"/>
    <w:rsid w:val="00771ACC"/>
    <w:rsid w:val="0078109E"/>
    <w:rsid w:val="00784CFE"/>
    <w:rsid w:val="00794B11"/>
    <w:rsid w:val="00796CAE"/>
    <w:rsid w:val="007975F3"/>
    <w:rsid w:val="007A0AF5"/>
    <w:rsid w:val="007A1768"/>
    <w:rsid w:val="007C43D3"/>
    <w:rsid w:val="007D656E"/>
    <w:rsid w:val="007F1558"/>
    <w:rsid w:val="007F6794"/>
    <w:rsid w:val="00801869"/>
    <w:rsid w:val="00802F46"/>
    <w:rsid w:val="008067C7"/>
    <w:rsid w:val="00807099"/>
    <w:rsid w:val="00807B13"/>
    <w:rsid w:val="00836763"/>
    <w:rsid w:val="008370C4"/>
    <w:rsid w:val="00845A8C"/>
    <w:rsid w:val="00845DEB"/>
    <w:rsid w:val="00850E01"/>
    <w:rsid w:val="00862D59"/>
    <w:rsid w:val="00880347"/>
    <w:rsid w:val="008960A9"/>
    <w:rsid w:val="008A402E"/>
    <w:rsid w:val="008A7D19"/>
    <w:rsid w:val="008B5E60"/>
    <w:rsid w:val="0090298D"/>
    <w:rsid w:val="00905C13"/>
    <w:rsid w:val="0091442A"/>
    <w:rsid w:val="009153D2"/>
    <w:rsid w:val="009214E7"/>
    <w:rsid w:val="00924D75"/>
    <w:rsid w:val="00926395"/>
    <w:rsid w:val="00937A3F"/>
    <w:rsid w:val="009431D7"/>
    <w:rsid w:val="00943F4B"/>
    <w:rsid w:val="00944D7F"/>
    <w:rsid w:val="00965B5A"/>
    <w:rsid w:val="00966628"/>
    <w:rsid w:val="00981CE1"/>
    <w:rsid w:val="009846EC"/>
    <w:rsid w:val="00987F73"/>
    <w:rsid w:val="00990BAD"/>
    <w:rsid w:val="009A04B0"/>
    <w:rsid w:val="009F0E48"/>
    <w:rsid w:val="009F313A"/>
    <w:rsid w:val="009F7F22"/>
    <w:rsid w:val="00A06665"/>
    <w:rsid w:val="00A066F3"/>
    <w:rsid w:val="00A2054E"/>
    <w:rsid w:val="00A216C3"/>
    <w:rsid w:val="00A30073"/>
    <w:rsid w:val="00A30A0E"/>
    <w:rsid w:val="00A312E2"/>
    <w:rsid w:val="00A35434"/>
    <w:rsid w:val="00A41353"/>
    <w:rsid w:val="00A41616"/>
    <w:rsid w:val="00A472FD"/>
    <w:rsid w:val="00A600C0"/>
    <w:rsid w:val="00A60553"/>
    <w:rsid w:val="00A61BEE"/>
    <w:rsid w:val="00A74750"/>
    <w:rsid w:val="00A74FC5"/>
    <w:rsid w:val="00A8346D"/>
    <w:rsid w:val="00A90199"/>
    <w:rsid w:val="00A97388"/>
    <w:rsid w:val="00A9794C"/>
    <w:rsid w:val="00AA5FCD"/>
    <w:rsid w:val="00AB69AE"/>
    <w:rsid w:val="00AD5C9A"/>
    <w:rsid w:val="00AE3C39"/>
    <w:rsid w:val="00AE7211"/>
    <w:rsid w:val="00AF4376"/>
    <w:rsid w:val="00B155FA"/>
    <w:rsid w:val="00B21072"/>
    <w:rsid w:val="00B223D7"/>
    <w:rsid w:val="00B36638"/>
    <w:rsid w:val="00B43007"/>
    <w:rsid w:val="00B57064"/>
    <w:rsid w:val="00B610AE"/>
    <w:rsid w:val="00B65CAE"/>
    <w:rsid w:val="00B7259D"/>
    <w:rsid w:val="00B764AB"/>
    <w:rsid w:val="00B80E12"/>
    <w:rsid w:val="00B83E27"/>
    <w:rsid w:val="00B8486B"/>
    <w:rsid w:val="00BA0A15"/>
    <w:rsid w:val="00BB3579"/>
    <w:rsid w:val="00BB7EA2"/>
    <w:rsid w:val="00BC31F3"/>
    <w:rsid w:val="00BD71F1"/>
    <w:rsid w:val="00BD7754"/>
    <w:rsid w:val="00BE0A8D"/>
    <w:rsid w:val="00BE2F13"/>
    <w:rsid w:val="00BF3FCA"/>
    <w:rsid w:val="00BF675A"/>
    <w:rsid w:val="00C023D7"/>
    <w:rsid w:val="00C0482E"/>
    <w:rsid w:val="00C07AD5"/>
    <w:rsid w:val="00C17D43"/>
    <w:rsid w:val="00C23A92"/>
    <w:rsid w:val="00C463B0"/>
    <w:rsid w:val="00C535C2"/>
    <w:rsid w:val="00C53DF2"/>
    <w:rsid w:val="00C553F9"/>
    <w:rsid w:val="00C57EB6"/>
    <w:rsid w:val="00C650B9"/>
    <w:rsid w:val="00C67D6A"/>
    <w:rsid w:val="00C71EE9"/>
    <w:rsid w:val="00C7231C"/>
    <w:rsid w:val="00C73182"/>
    <w:rsid w:val="00C75B5D"/>
    <w:rsid w:val="00C86E4B"/>
    <w:rsid w:val="00C967F1"/>
    <w:rsid w:val="00CA0E42"/>
    <w:rsid w:val="00CB6BE9"/>
    <w:rsid w:val="00CC4243"/>
    <w:rsid w:val="00D03B0E"/>
    <w:rsid w:val="00D221CD"/>
    <w:rsid w:val="00D2519F"/>
    <w:rsid w:val="00D364CF"/>
    <w:rsid w:val="00D41732"/>
    <w:rsid w:val="00D42406"/>
    <w:rsid w:val="00D43F5E"/>
    <w:rsid w:val="00D55919"/>
    <w:rsid w:val="00D56578"/>
    <w:rsid w:val="00D571CB"/>
    <w:rsid w:val="00D62BEF"/>
    <w:rsid w:val="00D66388"/>
    <w:rsid w:val="00D75A12"/>
    <w:rsid w:val="00D76585"/>
    <w:rsid w:val="00D83C29"/>
    <w:rsid w:val="00D923B8"/>
    <w:rsid w:val="00D97A29"/>
    <w:rsid w:val="00DA1E00"/>
    <w:rsid w:val="00DC0E07"/>
    <w:rsid w:val="00DC2422"/>
    <w:rsid w:val="00DD17B5"/>
    <w:rsid w:val="00DD17C4"/>
    <w:rsid w:val="00DD3D69"/>
    <w:rsid w:val="00DE2D33"/>
    <w:rsid w:val="00DF18F9"/>
    <w:rsid w:val="00DF599C"/>
    <w:rsid w:val="00E02105"/>
    <w:rsid w:val="00E034CE"/>
    <w:rsid w:val="00E11FFF"/>
    <w:rsid w:val="00E126FF"/>
    <w:rsid w:val="00E139BB"/>
    <w:rsid w:val="00E2490E"/>
    <w:rsid w:val="00E24C05"/>
    <w:rsid w:val="00E31391"/>
    <w:rsid w:val="00E35382"/>
    <w:rsid w:val="00E35E93"/>
    <w:rsid w:val="00E45A82"/>
    <w:rsid w:val="00E53E65"/>
    <w:rsid w:val="00E61E67"/>
    <w:rsid w:val="00E70753"/>
    <w:rsid w:val="00E7777A"/>
    <w:rsid w:val="00E84D96"/>
    <w:rsid w:val="00E86E59"/>
    <w:rsid w:val="00E94691"/>
    <w:rsid w:val="00EA00B2"/>
    <w:rsid w:val="00EB0B77"/>
    <w:rsid w:val="00EB7105"/>
    <w:rsid w:val="00EE00C3"/>
    <w:rsid w:val="00EE13A2"/>
    <w:rsid w:val="00EE17D6"/>
    <w:rsid w:val="00EF0233"/>
    <w:rsid w:val="00EF373B"/>
    <w:rsid w:val="00EF5D31"/>
    <w:rsid w:val="00EF7AD5"/>
    <w:rsid w:val="00F204D4"/>
    <w:rsid w:val="00F24771"/>
    <w:rsid w:val="00F4379B"/>
    <w:rsid w:val="00F52EA1"/>
    <w:rsid w:val="00F54A25"/>
    <w:rsid w:val="00F55FCD"/>
    <w:rsid w:val="00F65DA2"/>
    <w:rsid w:val="00F9343C"/>
    <w:rsid w:val="00F949C6"/>
    <w:rsid w:val="00F94E3C"/>
    <w:rsid w:val="00F965E4"/>
    <w:rsid w:val="00F97477"/>
    <w:rsid w:val="00FA10CF"/>
    <w:rsid w:val="00FB1D8A"/>
    <w:rsid w:val="00FB2D68"/>
    <w:rsid w:val="00FB6A9D"/>
    <w:rsid w:val="00FC2373"/>
    <w:rsid w:val="00FC3859"/>
    <w:rsid w:val="00FC3B14"/>
    <w:rsid w:val="00FC3DB2"/>
    <w:rsid w:val="00FE232B"/>
    <w:rsid w:val="00FE7BF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E65F0"/>
  <w15:chartTrackingRefBased/>
  <w15:docId w15:val="{E732A402-8A90-4929-A74D-D5895780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EC7"/>
    <w:pPr>
      <w:spacing w:after="240" w:line="360" w:lineRule="auto"/>
    </w:pPr>
    <w:rPr>
      <w:sz w:val="24"/>
    </w:r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Cs w:val="24"/>
    </w:rPr>
  </w:style>
  <w:style w:type="paragraph" w:styleId="Heading4">
    <w:name w:val="heading 4"/>
    <w:basedOn w:val="Normal"/>
    <w:next w:val="Normal"/>
    <w:link w:val="Heading4Char"/>
    <w:uiPriority w:val="9"/>
    <w:unhideWhenUsed/>
    <w:qFormat/>
    <w:rsid w:val="00A35434"/>
    <w:pPr>
      <w:numPr>
        <w:ilvl w:val="3"/>
        <w:numId w:val="1"/>
      </w:numPr>
      <w:spacing w:after="40" w:line="240" w:lineRule="auto"/>
      <w:outlineLvl w:val="3"/>
    </w:pPr>
    <w:rPr>
      <w:noProof/>
      <w:lang w:val="fr-FR"/>
    </w:rPr>
  </w:style>
  <w:style w:type="paragraph" w:styleId="Heading5">
    <w:name w:val="heading 5"/>
    <w:basedOn w:val="Normal"/>
    <w:next w:val="Normal"/>
    <w:link w:val="Heading5Char"/>
    <w:uiPriority w:val="9"/>
    <w:semiHidden/>
    <w:unhideWhenUsed/>
    <w:rsid w:val="007A1768"/>
    <w:pPr>
      <w:keepNext/>
      <w:keepLines/>
      <w:numPr>
        <w:ilvl w:val="4"/>
        <w:numId w:val="1"/>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850E0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50E0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50E0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50E0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character" w:customStyle="1" w:styleId="Heading4Char">
    <w:name w:val="Heading 4 Char"/>
    <w:basedOn w:val="DefaultParagraphFont"/>
    <w:link w:val="Heading4"/>
    <w:uiPriority w:val="9"/>
    <w:rsid w:val="00A35434"/>
    <w:rPr>
      <w:noProof/>
      <w:lang w:val="fr-FR"/>
    </w:rPr>
  </w:style>
  <w:style w:type="character" w:customStyle="1" w:styleId="Heading5Char">
    <w:name w:val="Heading 5 Char"/>
    <w:basedOn w:val="DefaultParagraphFont"/>
    <w:link w:val="Heading5"/>
    <w:uiPriority w:val="9"/>
    <w:semiHidden/>
    <w:rsid w:val="007A1768"/>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850E0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50E0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50E0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50E0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Heading">
    <w:name w:val="TOC Heading"/>
    <w:basedOn w:val="Headingfrontmatter"/>
    <w:next w:val="Normal"/>
    <w:uiPriority w:val="39"/>
    <w:unhideWhenUsed/>
    <w:qFormat/>
    <w:rsid w:val="004D4978"/>
  </w:style>
  <w:style w:type="paragraph" w:styleId="ListParagraph">
    <w:name w:val="List Paragraph"/>
    <w:basedOn w:val="Normal"/>
    <w:uiPriority w:val="34"/>
    <w:qFormat/>
    <w:rsid w:val="00A90199"/>
    <w:pPr>
      <w:ind w:left="720"/>
      <w:contextualSpacing/>
    </w:pPr>
  </w:style>
  <w:style w:type="table" w:styleId="TableGrid">
    <w:name w:val="Table Grid"/>
    <w:basedOn w:val="TableNormal"/>
    <w:uiPriority w:val="39"/>
    <w:rsid w:val="002A5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styleId="Footer">
    <w:name w:val="footer"/>
    <w:basedOn w:val="Normal"/>
    <w:link w:val="FooterChar"/>
    <w:uiPriority w:val="99"/>
    <w:unhideWhenUsed/>
    <w:rsid w:val="002C5A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AAF"/>
  </w:style>
  <w:style w:type="paragraph" w:styleId="Header">
    <w:name w:val="header"/>
    <w:basedOn w:val="Normal"/>
    <w:link w:val="HeaderChar"/>
    <w:uiPriority w:val="99"/>
    <w:unhideWhenUsed/>
    <w:rsid w:val="005316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639"/>
  </w:style>
  <w:style w:type="paragraph" w:styleId="Quote">
    <w:name w:val="Quote"/>
    <w:basedOn w:val="Normal"/>
    <w:next w:val="Normal"/>
    <w:link w:val="QuoteChar"/>
    <w:uiPriority w:val="29"/>
    <w:qFormat/>
    <w:rsid w:val="00FC3B14"/>
    <w:pPr>
      <w:spacing w:before="120" w:after="360" w:line="240" w:lineRule="auto"/>
      <w:ind w:left="567" w:right="567"/>
    </w:pPr>
    <w:rPr>
      <w:iCs/>
    </w:rPr>
  </w:style>
  <w:style w:type="character" w:customStyle="1" w:styleId="QuoteChar">
    <w:name w:val="Quote Char"/>
    <w:basedOn w:val="DefaultParagraphFont"/>
    <w:link w:val="Quote"/>
    <w:uiPriority w:val="29"/>
    <w:rsid w:val="00FC3B14"/>
    <w:rPr>
      <w:iCs/>
    </w:rPr>
  </w:style>
  <w:style w:type="paragraph" w:styleId="Title">
    <w:name w:val="Title"/>
    <w:basedOn w:val="Normal"/>
    <w:next w:val="Normal"/>
    <w:link w:val="TitleChar"/>
    <w:uiPriority w:val="10"/>
    <w:qFormat/>
    <w:rsid w:val="00F204D4"/>
    <w:pPr>
      <w:jc w:val="center"/>
    </w:pPr>
    <w:rPr>
      <w:rFonts w:asciiTheme="majorHAnsi" w:hAnsiTheme="majorHAnsi" w:cstheme="minorHAnsi"/>
      <w:noProof/>
      <w:sz w:val="56"/>
      <w:szCs w:val="32"/>
    </w:rPr>
  </w:style>
  <w:style w:type="character" w:customStyle="1" w:styleId="TitleChar">
    <w:name w:val="Title Char"/>
    <w:basedOn w:val="DefaultParagraphFont"/>
    <w:link w:val="Title"/>
    <w:uiPriority w:val="10"/>
    <w:rsid w:val="00F204D4"/>
    <w:rPr>
      <w:rFonts w:asciiTheme="majorHAnsi" w:hAnsiTheme="majorHAnsi" w:cstheme="minorHAnsi"/>
      <w:noProof/>
      <w:sz w:val="56"/>
      <w:szCs w:val="32"/>
    </w:rPr>
  </w:style>
  <w:style w:type="paragraph" w:styleId="Subtitle">
    <w:name w:val="Subtitle"/>
    <w:basedOn w:val="Normal"/>
    <w:next w:val="Normal"/>
    <w:link w:val="SubtitleChar"/>
    <w:uiPriority w:val="11"/>
    <w:rsid w:val="002B750B"/>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2B750B"/>
    <w:rPr>
      <w:color w:val="5A5A5A" w:themeColor="text1" w:themeTint="A5"/>
      <w:spacing w:val="15"/>
    </w:rPr>
  </w:style>
  <w:style w:type="paragraph" w:styleId="TOC2">
    <w:name w:val="toc 2"/>
    <w:basedOn w:val="Normal"/>
    <w:next w:val="Normal"/>
    <w:autoRedefine/>
    <w:uiPriority w:val="39"/>
    <w:unhideWhenUsed/>
    <w:rsid w:val="004D4978"/>
    <w:pPr>
      <w:spacing w:after="100"/>
      <w:ind w:left="220"/>
    </w:pPr>
  </w:style>
  <w:style w:type="paragraph" w:styleId="TOC1">
    <w:name w:val="toc 1"/>
    <w:basedOn w:val="Normal"/>
    <w:next w:val="Normal"/>
    <w:autoRedefine/>
    <w:uiPriority w:val="39"/>
    <w:unhideWhenUsed/>
    <w:rsid w:val="004D4978"/>
    <w:pPr>
      <w:spacing w:after="100"/>
    </w:pPr>
  </w:style>
  <w:style w:type="character" w:styleId="Hyperlink">
    <w:name w:val="Hyperlink"/>
    <w:basedOn w:val="DefaultParagraphFont"/>
    <w:uiPriority w:val="99"/>
    <w:unhideWhenUsed/>
    <w:rsid w:val="004D4978"/>
    <w:rPr>
      <w:color w:val="0563C1" w:themeColor="hyperlink"/>
      <w:u w:val="single"/>
    </w:rPr>
  </w:style>
  <w:style w:type="character" w:styleId="PlaceholderText">
    <w:name w:val="Placeholder Text"/>
    <w:basedOn w:val="DefaultParagraphFont"/>
    <w:uiPriority w:val="99"/>
    <w:semiHidden/>
    <w:rsid w:val="00D571CB"/>
    <w:rPr>
      <w:color w:val="808080"/>
    </w:rPr>
  </w:style>
  <w:style w:type="paragraph" w:customStyle="1" w:styleId="Guidancenotes">
    <w:name w:val="Guidance notes"/>
    <w:basedOn w:val="Normal"/>
    <w:qFormat/>
    <w:rsid w:val="000722B3"/>
    <w:pPr>
      <w:pBdr>
        <w:left w:val="single" w:sz="18" w:space="4" w:color="C00000"/>
      </w:pBdr>
      <w:spacing w:after="0"/>
    </w:pPr>
    <w:rPr>
      <w:color w:val="1F3864" w:themeColor="accent5" w:themeShade="80"/>
      <w:sz w:val="22"/>
    </w:rPr>
  </w:style>
  <w:style w:type="character" w:customStyle="1" w:styleId="UnresolvedMention1">
    <w:name w:val="Unresolved Mention1"/>
    <w:basedOn w:val="DefaultParagraphFont"/>
    <w:uiPriority w:val="99"/>
    <w:semiHidden/>
    <w:unhideWhenUsed/>
    <w:rsid w:val="005D7635"/>
    <w:rPr>
      <w:color w:val="605E5C"/>
      <w:shd w:val="clear" w:color="auto" w:fill="E1DFDD"/>
    </w:rPr>
  </w:style>
  <w:style w:type="paragraph" w:styleId="TableofFigures">
    <w:name w:val="table of figures"/>
    <w:basedOn w:val="Normal"/>
    <w:next w:val="Normal"/>
    <w:uiPriority w:val="99"/>
    <w:unhideWhenUsed/>
    <w:rsid w:val="005F5DF8"/>
    <w:pPr>
      <w:spacing w:after="0"/>
    </w:pPr>
  </w:style>
  <w:style w:type="paragraph" w:customStyle="1" w:styleId="Headingbackmatter">
    <w:name w:val="Heading back matter"/>
    <w:basedOn w:val="Heading1"/>
    <w:qFormat/>
    <w:rsid w:val="009846EC"/>
    <w:pPr>
      <w:numPr>
        <w:numId w:val="0"/>
      </w:numPr>
    </w:pPr>
  </w:style>
  <w:style w:type="character" w:styleId="UnresolvedMention">
    <w:name w:val="Unresolved Mention"/>
    <w:basedOn w:val="DefaultParagraphFont"/>
    <w:uiPriority w:val="99"/>
    <w:semiHidden/>
    <w:unhideWhenUsed/>
    <w:rsid w:val="00801869"/>
    <w:rPr>
      <w:color w:val="605E5C"/>
      <w:shd w:val="clear" w:color="auto" w:fill="E1DFDD"/>
    </w:rPr>
  </w:style>
  <w:style w:type="paragraph" w:customStyle="1" w:styleId="Captionextra">
    <w:name w:val="Caption extra"/>
    <w:basedOn w:val="Caption"/>
    <w:next w:val="Normal"/>
    <w:qFormat/>
    <w:rsid w:val="00E02105"/>
    <w:rPr>
      <w:noProof/>
      <w:lang w:val="en-US"/>
    </w:rPr>
  </w:style>
  <w:style w:type="paragraph" w:customStyle="1" w:styleId="Tabletext">
    <w:name w:val="Table text"/>
    <w:basedOn w:val="Normal"/>
    <w:qFormat/>
    <w:rsid w:val="00655174"/>
    <w:pPr>
      <w:spacing w:before="80" w:after="80" w:line="240" w:lineRule="auto"/>
    </w:pPr>
    <w:rPr>
      <w:sz w:val="20"/>
    </w:rPr>
  </w:style>
  <w:style w:type="table" w:styleId="GridTable1Light">
    <w:name w:val="Grid Table 1 Light"/>
    <w:basedOn w:val="TableNormal"/>
    <w:uiPriority w:val="46"/>
    <w:rsid w:val="001466C3"/>
    <w:pPr>
      <w:spacing w:after="0" w:line="240" w:lineRule="auto"/>
    </w:pPr>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noafterspacing">
    <w:name w:val="Normal no after spacing"/>
    <w:basedOn w:val="Normal"/>
    <w:qFormat/>
    <w:rsid w:val="001466C3"/>
    <w:pPr>
      <w:spacing w:before="120" w:after="0"/>
    </w:pPr>
    <w:rPr>
      <w:rFonts w:eastAsiaTheme="minorHAnsi"/>
      <w:noProof/>
      <w:lang w:eastAsia="en-US"/>
    </w:rPr>
  </w:style>
  <w:style w:type="paragraph" w:styleId="TOC3">
    <w:name w:val="toc 3"/>
    <w:basedOn w:val="Normal"/>
    <w:next w:val="Normal"/>
    <w:autoRedefine/>
    <w:uiPriority w:val="39"/>
    <w:unhideWhenUsed/>
    <w:rsid w:val="00A30073"/>
    <w:pPr>
      <w:spacing w:after="100"/>
      <w:ind w:left="440"/>
    </w:pPr>
  </w:style>
  <w:style w:type="character" w:styleId="FollowedHyperlink">
    <w:name w:val="FollowedHyperlink"/>
    <w:basedOn w:val="DefaultParagraphFont"/>
    <w:uiPriority w:val="99"/>
    <w:semiHidden/>
    <w:unhideWhenUsed/>
    <w:rsid w:val="00A30A0E"/>
    <w:rPr>
      <w:color w:val="954F72" w:themeColor="followedHyperlink"/>
      <w:u w:val="single"/>
    </w:rPr>
  </w:style>
  <w:style w:type="paragraph" w:customStyle="1" w:styleId="Appendixes">
    <w:name w:val="Appendixes"/>
    <w:basedOn w:val="Heading1"/>
    <w:link w:val="AppendixesChar"/>
    <w:qFormat/>
    <w:rsid w:val="00732FAA"/>
    <w:pPr>
      <w:pageBreakBefore w:val="0"/>
      <w:numPr>
        <w:numId w:val="0"/>
      </w:numPr>
      <w:spacing w:before="360" w:after="80" w:line="360" w:lineRule="auto"/>
      <w:jc w:val="center"/>
    </w:pPr>
    <w:rPr>
      <w:rFonts w:ascii="Calibri" w:hAnsi="Calibri"/>
      <w:b w:val="0"/>
      <w:color w:val="000000" w:themeColor="text1"/>
      <w:sz w:val="40"/>
      <w:szCs w:val="40"/>
      <w:lang w:eastAsia="en-US"/>
    </w:rPr>
  </w:style>
  <w:style w:type="character" w:customStyle="1" w:styleId="AppendixesChar">
    <w:name w:val="Appendixes Char"/>
    <w:basedOn w:val="Heading1Char"/>
    <w:link w:val="Appendixes"/>
    <w:rsid w:val="00732FAA"/>
    <w:rPr>
      <w:rFonts w:ascii="Calibri" w:eastAsiaTheme="majorEastAsia" w:hAnsi="Calibri" w:cstheme="majorBidi"/>
      <w:b w:val="0"/>
      <w:noProof/>
      <w:color w:val="000000" w:themeColor="text1"/>
      <w:sz w:val="40"/>
      <w:szCs w:val="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eee-dataport.org/sites/default/files/analysis/27/IEEE%20Citation%20Guidelines.pdf" TargetMode="External"/><Relationship Id="rId4" Type="http://schemas.openxmlformats.org/officeDocument/2006/relationships/settings" Target="settings.xml"/><Relationship Id="rId9" Type="http://schemas.openxmlformats.org/officeDocument/2006/relationships/hyperlink" Target="https://online.york.ac.uk/masters-research-projects-what-to-expect-and-how-to-prepar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Desktop\Dowloads\Dissertation_or_Projec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6E1B1-D55E-4483-BB95-A6C645C35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Dissertation_or_Project_template.dotx</Template>
  <TotalTime>86</TotalTime>
  <Pages>24</Pages>
  <Words>2461</Words>
  <Characters>12676</Characters>
  <Application>Microsoft Office Word</Application>
  <DocSecurity>0</DocSecurity>
  <Lines>365</Lines>
  <Paragraphs>234</Paragraphs>
  <ScaleCrop>false</ScaleCrop>
  <HeadingPairs>
    <vt:vector size="2" baseType="variant">
      <vt:variant>
        <vt:lpstr>Title</vt:lpstr>
      </vt:variant>
      <vt:variant>
        <vt:i4>1</vt:i4>
      </vt:variant>
    </vt:vector>
  </HeadingPairs>
  <TitlesOfParts>
    <vt:vector size="1" baseType="lpstr">
      <vt:lpstr/>
    </vt:vector>
  </TitlesOfParts>
  <Company>University of Hull</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dc:creator>
  <cp:keywords/>
  <dc:description/>
  <cp:lastModifiedBy>Mohammad Javaheri</cp:lastModifiedBy>
  <cp:revision>9</cp:revision>
  <cp:lastPrinted>2018-03-14T12:26:00Z</cp:lastPrinted>
  <dcterms:created xsi:type="dcterms:W3CDTF">2024-07-17T13:09:00Z</dcterms:created>
  <dcterms:modified xsi:type="dcterms:W3CDTF">2024-07-18T10:39:00Z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066b7041-4475-42c6-b5f3-b83f005efda0</vt:lpwstr>
  </property>
</Properties>
</file>